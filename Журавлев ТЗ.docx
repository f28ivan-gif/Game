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A10E" w14:textId="64B46706" w:rsidR="00990EAC" w:rsidRPr="00A82C3B" w:rsidRDefault="00990EAC" w:rsidP="00277614">
      <w:pPr>
        <w:ind w:left="2126"/>
        <w:rPr>
          <w:noProof/>
          <w:lang w:val="en-US"/>
        </w:rPr>
      </w:pPr>
    </w:p>
    <w:tbl>
      <w:tblPr>
        <w:tblpPr w:leftFromText="180" w:rightFromText="180" w:vertAnchor="text" w:horzAnchor="margin" w:tblpXSpec="right" w:tblpY="-727"/>
        <w:tblW w:w="10172" w:type="dxa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035A26" w14:paraId="171EF3DA" w14:textId="77777777" w:rsidTr="00990EAC">
        <w:tc>
          <w:tcPr>
            <w:tcW w:w="4821" w:type="dxa"/>
          </w:tcPr>
          <w:p w14:paraId="78A88FFE" w14:textId="77777777" w:rsidR="00990EAC" w:rsidRPr="00646136" w:rsidRDefault="00990EAC" w:rsidP="00A6518F">
            <w:pPr>
              <w:ind w:firstLine="0"/>
            </w:pPr>
            <w:r>
              <w:t>СОГЛАСОВАНО</w:t>
            </w:r>
          </w:p>
        </w:tc>
        <w:tc>
          <w:tcPr>
            <w:tcW w:w="1162" w:type="dxa"/>
          </w:tcPr>
          <w:p w14:paraId="75A8F17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6D45501A" w14:textId="77777777" w:rsidR="00990EAC" w:rsidRPr="00646136" w:rsidRDefault="00990EAC" w:rsidP="00A6518F">
            <w:pPr>
              <w:ind w:firstLine="0"/>
            </w:pPr>
            <w:r w:rsidRPr="00646136">
              <w:t>УТВЕРЖДАЮ</w:t>
            </w:r>
          </w:p>
        </w:tc>
      </w:tr>
      <w:tr w:rsidR="00035A26" w14:paraId="601542A4" w14:textId="77777777" w:rsidTr="00990EAC">
        <w:trPr>
          <w:trHeight w:val="2047"/>
        </w:trPr>
        <w:tc>
          <w:tcPr>
            <w:tcW w:w="4821" w:type="dxa"/>
            <w:hideMark/>
          </w:tcPr>
          <w:p w14:paraId="197DB628" w14:textId="5A82405A" w:rsidR="00990EAC" w:rsidRPr="00646136" w:rsidRDefault="00F62A47" w:rsidP="00A6518F">
            <w:pPr>
              <w:ind w:firstLine="0"/>
            </w:pPr>
            <w:r>
              <w:t>Преподаватель по анализу и разработке ТЗ</w:t>
            </w:r>
          </w:p>
          <w:p w14:paraId="06C1ECB5" w14:textId="582685F0" w:rsidR="00990EAC" w:rsidRPr="00F76EBD" w:rsidRDefault="00990EAC" w:rsidP="00A6518F">
            <w:pPr>
              <w:ind w:firstLine="0"/>
            </w:pPr>
            <w:r w:rsidRPr="00646136">
              <w:t>________________</w:t>
            </w:r>
            <w:r w:rsidR="00FD0C4A">
              <w:t xml:space="preserve"> </w:t>
            </w:r>
            <w:r w:rsidR="00A36FE6">
              <w:t>Жукова М.Н.</w:t>
            </w:r>
          </w:p>
          <w:p w14:paraId="7168C491" w14:textId="3FEFA818" w:rsidR="00990EAC" w:rsidRPr="00F62A47" w:rsidRDefault="00D31A36" w:rsidP="00A6518F">
            <w:pPr>
              <w:ind w:firstLine="0"/>
            </w:pPr>
            <w:r>
              <w:t>«____» _____________ 20__</w:t>
            </w:r>
            <w:r w:rsidR="00990EAC" w:rsidRPr="00646136">
              <w:t> г.</w:t>
            </w:r>
          </w:p>
        </w:tc>
        <w:tc>
          <w:tcPr>
            <w:tcW w:w="1162" w:type="dxa"/>
          </w:tcPr>
          <w:p w14:paraId="5B49D94C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27E7F7E5" w14:textId="6610491C" w:rsidR="00990EAC" w:rsidRPr="00646136" w:rsidRDefault="00DC5FE1" w:rsidP="00A6518F">
            <w:pPr>
              <w:ind w:firstLine="0"/>
            </w:pPr>
            <w:r>
              <w:t>Руководитель</w:t>
            </w:r>
            <w:r w:rsidR="00F62A47">
              <w:t xml:space="preserve"> ОП</w:t>
            </w:r>
          </w:p>
          <w:p w14:paraId="091DDD7E" w14:textId="573F3924" w:rsidR="00990EAC" w:rsidRPr="00646136" w:rsidRDefault="00C00974" w:rsidP="00A6518F">
            <w:pPr>
              <w:ind w:firstLine="0"/>
            </w:pPr>
            <w:r w:rsidRPr="00646136">
              <w:t>________________</w:t>
            </w:r>
            <w:r>
              <w:t xml:space="preserve"> </w:t>
            </w:r>
            <w:r w:rsidR="00A36FE6">
              <w:t xml:space="preserve"> Чистяков Г.А.</w:t>
            </w:r>
          </w:p>
          <w:p w14:paraId="3DBEE99F" w14:textId="4059611F" w:rsidR="00990EAC" w:rsidRPr="00F62A47" w:rsidRDefault="00D31A36" w:rsidP="00A6518F">
            <w:pPr>
              <w:ind w:firstLine="0"/>
            </w:pPr>
            <w:r>
              <w:t>«____» _____________ 20__</w:t>
            </w:r>
            <w:r w:rsidR="00990EAC" w:rsidRPr="00646136">
              <w:t> г.</w:t>
            </w:r>
          </w:p>
        </w:tc>
      </w:tr>
    </w:tbl>
    <w:p w14:paraId="2AAA6B2A" w14:textId="77777777" w:rsidR="00990EAC" w:rsidRPr="00646136" w:rsidRDefault="00990EAC" w:rsidP="00EA6493">
      <w:pPr>
        <w:rPr>
          <w:noProof/>
        </w:rPr>
      </w:pPr>
    </w:p>
    <w:p w14:paraId="66DDFF13" w14:textId="77777777" w:rsidR="00990EAC" w:rsidRPr="00646136" w:rsidRDefault="00990EAC" w:rsidP="00990EAC"/>
    <w:p w14:paraId="6D8F6D6B" w14:textId="77777777" w:rsidR="00990EAC" w:rsidRPr="00646136" w:rsidRDefault="00990EAC" w:rsidP="00990EAC"/>
    <w:p w14:paraId="326582D4" w14:textId="6E9C214C" w:rsidR="00990EAC" w:rsidRPr="00646136" w:rsidRDefault="00A6518F" w:rsidP="00A6518F">
      <w:pPr>
        <w:pStyle w:val="vguxTitleDocName"/>
      </w:pPr>
      <w:r>
        <w:rPr>
          <w:lang w:val="ru-RU"/>
        </w:rPr>
        <w:t>ТЕХНИЧЕСКОЕ ЗАДАНИЕ</w:t>
      </w:r>
    </w:p>
    <w:p w14:paraId="0A9957D8" w14:textId="70212D17" w:rsidR="0013162A" w:rsidRDefault="00990EAC" w:rsidP="0013162A">
      <w:pPr>
        <w:ind w:firstLine="0"/>
        <w:jc w:val="center"/>
      </w:pPr>
      <w:r w:rsidRPr="00646136">
        <w:t xml:space="preserve">на </w:t>
      </w:r>
      <w:r w:rsidR="00F2337D">
        <w:t>разработку</w:t>
      </w:r>
    </w:p>
    <w:p w14:paraId="1AC91821" w14:textId="6911DD80" w:rsidR="00990EAC" w:rsidRPr="00A36FE6" w:rsidRDefault="00A36FE6" w:rsidP="0013162A">
      <w:pPr>
        <w:ind w:firstLine="0"/>
        <w:jc w:val="center"/>
      </w:pPr>
      <w:r>
        <w:t>игры «Крестики нолики 3х3»</w:t>
      </w:r>
    </w:p>
    <w:p w14:paraId="2FAF6D5A" w14:textId="77777777" w:rsidR="00990EAC" w:rsidRPr="00646136" w:rsidRDefault="00990EAC" w:rsidP="00303DC8"/>
    <w:p w14:paraId="7802D47B" w14:textId="77777777" w:rsidR="00990EAC" w:rsidRPr="00646136" w:rsidRDefault="00990EAC" w:rsidP="00303DC8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035A26" w14:paraId="6C30B23A" w14:textId="77777777" w:rsidTr="003E22A5">
        <w:tc>
          <w:tcPr>
            <w:tcW w:w="4821" w:type="dxa"/>
          </w:tcPr>
          <w:p w14:paraId="1F9E7B21" w14:textId="77777777" w:rsidR="00990EAC" w:rsidRPr="00646136" w:rsidRDefault="00990EAC" w:rsidP="0013162A">
            <w:pPr>
              <w:ind w:firstLine="0"/>
            </w:pPr>
            <w:r w:rsidRPr="00646136">
              <w:t>СОГЛАСОВАНО</w:t>
            </w:r>
          </w:p>
        </w:tc>
        <w:tc>
          <w:tcPr>
            <w:tcW w:w="1134" w:type="dxa"/>
          </w:tcPr>
          <w:p w14:paraId="1DE671F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CAFB7F3" w14:textId="77777777" w:rsidR="00990EAC" w:rsidRPr="00646136" w:rsidRDefault="00990EAC" w:rsidP="0013162A">
            <w:pPr>
              <w:ind w:firstLine="0"/>
            </w:pPr>
            <w:r w:rsidRPr="00646136">
              <w:t>СОГЛАСОВАНО</w:t>
            </w:r>
          </w:p>
        </w:tc>
      </w:tr>
      <w:tr w:rsidR="00DB67CB" w14:paraId="6E79C311" w14:textId="77777777" w:rsidTr="003E22A5">
        <w:trPr>
          <w:trHeight w:val="1713"/>
        </w:trPr>
        <w:tc>
          <w:tcPr>
            <w:tcW w:w="4821" w:type="dxa"/>
            <w:hideMark/>
          </w:tcPr>
          <w:p w14:paraId="2FFD1A4A" w14:textId="710DAE54" w:rsidR="00DB67CB" w:rsidRPr="00646136" w:rsidRDefault="00F62A47" w:rsidP="0013162A">
            <w:pPr>
              <w:ind w:firstLine="0"/>
            </w:pPr>
            <w:r>
              <w:t>Студент к</w:t>
            </w:r>
            <w:r w:rsidR="002502BF">
              <w:t>олледж</w:t>
            </w:r>
            <w:r>
              <w:t>а</w:t>
            </w:r>
            <w:r w:rsidR="002502BF">
              <w:t xml:space="preserve"> </w:t>
            </w:r>
            <w:proofErr w:type="spellStart"/>
            <w:r w:rsidR="002502BF">
              <w:t>ВятГУ</w:t>
            </w:r>
            <w:proofErr w:type="spellEnd"/>
          </w:p>
          <w:p w14:paraId="1BE65011" w14:textId="1EA4160E" w:rsidR="00DB67CB" w:rsidRPr="00646136" w:rsidRDefault="00DB67CB" w:rsidP="0013162A">
            <w:pPr>
              <w:ind w:firstLine="0"/>
            </w:pPr>
            <w:r w:rsidRPr="00646136">
              <w:t>________________</w:t>
            </w:r>
            <w:r w:rsidR="00FD0C4A">
              <w:t xml:space="preserve"> </w:t>
            </w:r>
            <w:r w:rsidR="00A36FE6">
              <w:t>Журавлев И.К.</w:t>
            </w:r>
          </w:p>
          <w:p w14:paraId="391E9847" w14:textId="39FD68BF" w:rsidR="00DB67CB" w:rsidRPr="00646136" w:rsidRDefault="00DB67CB" w:rsidP="0013162A">
            <w:pPr>
              <w:ind w:firstLine="0"/>
            </w:pPr>
            <w:r>
              <w:t>«____» _____________ 20</w:t>
            </w:r>
            <w:r w:rsidRPr="002502BF">
              <w:t>__</w:t>
            </w:r>
            <w:r w:rsidRPr="00646136">
              <w:t> г.</w:t>
            </w:r>
          </w:p>
        </w:tc>
        <w:tc>
          <w:tcPr>
            <w:tcW w:w="1134" w:type="dxa"/>
          </w:tcPr>
          <w:p w14:paraId="65C4A658" w14:textId="77777777" w:rsidR="00DB67CB" w:rsidRPr="00646136" w:rsidRDefault="00DB67CB" w:rsidP="00DB67CB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2D0A277D" w14:textId="64244D7F" w:rsidR="00DB67CB" w:rsidRPr="00646136" w:rsidRDefault="002502BF" w:rsidP="0013162A">
            <w:pPr>
              <w:ind w:firstLine="0"/>
            </w:pPr>
            <w:r>
              <w:t>Преподаватель по учебной практике</w:t>
            </w:r>
          </w:p>
          <w:p w14:paraId="2CA16E67" w14:textId="15B02322" w:rsidR="00DB67CB" w:rsidRPr="00646136" w:rsidRDefault="00DB67CB" w:rsidP="0013162A">
            <w:pPr>
              <w:ind w:firstLine="0"/>
            </w:pPr>
            <w:r w:rsidRPr="00646136">
              <w:t>________________</w:t>
            </w:r>
            <w:r w:rsidR="00FD0C4A">
              <w:t xml:space="preserve"> </w:t>
            </w:r>
            <w:r w:rsidR="00A36FE6">
              <w:t>Мамаева Е.А.</w:t>
            </w:r>
          </w:p>
          <w:p w14:paraId="481526AE" w14:textId="28E6C5C8" w:rsidR="00D37FCB" w:rsidRPr="00D37FCB" w:rsidRDefault="00DB67CB" w:rsidP="0013162A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  <w:tr w:rsidR="003E22A5" w14:paraId="415F2DB0" w14:textId="77777777" w:rsidTr="003E22A5">
        <w:trPr>
          <w:trHeight w:val="419"/>
        </w:trPr>
        <w:tc>
          <w:tcPr>
            <w:tcW w:w="4821" w:type="dxa"/>
          </w:tcPr>
          <w:p w14:paraId="2D3A0885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26659269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1AE938C" w14:textId="37EF1496" w:rsidR="003E22A5" w:rsidRPr="00D31A36" w:rsidRDefault="003E22A5" w:rsidP="003E22A5">
            <w:pPr>
              <w:ind w:firstLine="0"/>
            </w:pPr>
            <w:r w:rsidRPr="00646136">
              <w:t>СОГЛАСОВАНО</w:t>
            </w:r>
          </w:p>
        </w:tc>
      </w:tr>
      <w:tr w:rsidR="003E22A5" w14:paraId="10817EA7" w14:textId="77777777" w:rsidTr="003E22A5">
        <w:trPr>
          <w:trHeight w:val="1713"/>
        </w:trPr>
        <w:tc>
          <w:tcPr>
            <w:tcW w:w="4821" w:type="dxa"/>
          </w:tcPr>
          <w:p w14:paraId="7B688BE1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74CB39DC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69F58FF0" w14:textId="7F05D23F" w:rsidR="003E22A5" w:rsidRPr="00646136" w:rsidRDefault="002502BF" w:rsidP="003E22A5">
            <w:pPr>
              <w:ind w:firstLine="0"/>
            </w:pPr>
            <w:r>
              <w:t xml:space="preserve">Преподаватель по </w:t>
            </w:r>
            <w:r w:rsidR="00EA7476">
              <w:t>внедрению</w:t>
            </w:r>
            <w:r>
              <w:t xml:space="preserve"> ИС</w:t>
            </w:r>
          </w:p>
          <w:p w14:paraId="0C9FD50A" w14:textId="05B908CF" w:rsidR="003E22A5" w:rsidRPr="00646136" w:rsidRDefault="003E22A5" w:rsidP="003E22A5">
            <w:pPr>
              <w:ind w:firstLine="0"/>
            </w:pPr>
            <w:r w:rsidRPr="00646136">
              <w:t>________________</w:t>
            </w:r>
            <w:r w:rsidR="00A36FE6" w:rsidRPr="00501B2D">
              <w:t xml:space="preserve"> Самоделкин П.А</w:t>
            </w:r>
            <w:r w:rsidR="00A36FE6">
              <w:t>.</w:t>
            </w:r>
          </w:p>
          <w:p w14:paraId="3377A854" w14:textId="6ABC94DB" w:rsidR="003E22A5" w:rsidRPr="00D31A36" w:rsidRDefault="003E22A5" w:rsidP="003E22A5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</w:tbl>
    <w:p w14:paraId="4EEED0FE" w14:textId="52D2A6A5" w:rsidR="00D2756B" w:rsidRDefault="00D2756B" w:rsidP="003E22A5">
      <w:pPr>
        <w:ind w:firstLine="0"/>
      </w:pPr>
    </w:p>
    <w:p w14:paraId="2821F77F" w14:textId="77777777" w:rsidR="003E22A5" w:rsidRDefault="003E22A5" w:rsidP="003E22A5">
      <w:pPr>
        <w:ind w:firstLine="0"/>
      </w:pPr>
    </w:p>
    <w:p w14:paraId="0E468CFB" w14:textId="721BA3C1" w:rsidR="00D2756B" w:rsidRDefault="00D2756B" w:rsidP="00303DC8"/>
    <w:p w14:paraId="195BB252" w14:textId="3E6197FF" w:rsidR="00990EAC" w:rsidRDefault="00990EAC" w:rsidP="00303DC8"/>
    <w:p w14:paraId="4110DC7E" w14:textId="11FCBDFD" w:rsidR="00D2756B" w:rsidRDefault="00D2756B" w:rsidP="00303DC8"/>
    <w:p w14:paraId="2DD731FE" w14:textId="77777777" w:rsidR="00F113BF" w:rsidRDefault="00F113BF" w:rsidP="00303DC8"/>
    <w:p w14:paraId="3334347A" w14:textId="65902D02" w:rsidR="005A4E60" w:rsidRPr="008E2E40" w:rsidRDefault="00D2756B" w:rsidP="00F113BF">
      <w:pPr>
        <w:ind w:firstLine="0"/>
        <w:jc w:val="center"/>
        <w:rPr>
          <w:lang w:val="en-US"/>
        </w:rPr>
      </w:pPr>
      <w:r>
        <w:t>20</w:t>
      </w:r>
      <w:r w:rsidR="005A4E60">
        <w:t>2</w:t>
      </w:r>
      <w:r w:rsidR="008E2E40">
        <w:rPr>
          <w:lang w:val="en-US"/>
        </w:rPr>
        <w:t>6</w:t>
      </w:r>
    </w:p>
    <w:p w14:paraId="15D082F6" w14:textId="77777777" w:rsidR="00990EAC" w:rsidRPr="00646136" w:rsidRDefault="00990EAC" w:rsidP="00347071">
      <w:pPr>
        <w:ind w:firstLine="0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</w:p>
    <w:p w14:paraId="7B3CC18C" w14:textId="1BCDB04B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Pr="00B32BB5" w:rsidRDefault="00442256">
          <w:pPr>
            <w:pStyle w:val="afb"/>
            <w:rPr>
              <w:color w:val="auto"/>
              <w:sz w:val="24"/>
              <w:szCs w:val="24"/>
            </w:rPr>
          </w:pPr>
        </w:p>
        <w:p w14:paraId="2837C024" w14:textId="58ECF40C" w:rsidR="006E3476" w:rsidRPr="00B32BB5" w:rsidRDefault="0044225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B32BB5">
            <w:fldChar w:fldCharType="begin"/>
          </w:r>
          <w:r w:rsidRPr="00B32BB5">
            <w:instrText xml:space="preserve"> TOC \o "1-3" \h \z \u </w:instrText>
          </w:r>
          <w:r w:rsidRPr="00B32BB5">
            <w:fldChar w:fldCharType="separate"/>
          </w:r>
          <w:hyperlink w:anchor="_Toc193826833" w:history="1">
            <w:r w:rsidR="006E3476" w:rsidRPr="00B32BB5">
              <w:rPr>
                <w:rStyle w:val="a6"/>
              </w:rPr>
              <w:t>Введение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_Toc193826833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3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7DD2E43D" w14:textId="3B72D79D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4" w:history="1">
            <w:r w:rsidRPr="00B32BB5">
              <w:rPr>
                <w:rStyle w:val="a6"/>
              </w:rPr>
              <w:t>1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Термины и определения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_Toc193826834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4</w:t>
            </w:r>
            <w:r w:rsidRPr="00B32BB5">
              <w:rPr>
                <w:webHidden/>
              </w:rPr>
              <w:fldChar w:fldCharType="end"/>
            </w:r>
          </w:hyperlink>
        </w:p>
        <w:p w14:paraId="1E8AFD16" w14:textId="2ECAD507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5" w:history="1">
            <w:r w:rsidRPr="00B32BB5">
              <w:rPr>
                <w:rStyle w:val="a6"/>
              </w:rPr>
              <w:t>2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Перечень сокращений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_Toc193826835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5</w:t>
            </w:r>
            <w:r w:rsidRPr="00B32BB5">
              <w:rPr>
                <w:webHidden/>
              </w:rPr>
              <w:fldChar w:fldCharType="end"/>
            </w:r>
          </w:hyperlink>
        </w:p>
        <w:p w14:paraId="551BF175" w14:textId="0E37D82A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6" w:history="1">
            <w:r w:rsidRPr="00B32BB5">
              <w:rPr>
                <w:rStyle w:val="a6"/>
              </w:rPr>
              <w:t>3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Основные сведения о разработке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_Toc193826836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2C0B05BF" w14:textId="29EDD83E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7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Наименование разработки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_Toc193826837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3DE84DF9" w14:textId="1B9EAA9A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8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Цель и задачи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_Toc193826838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14041E47" w14:textId="07E38024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9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Сведения об участниках разработки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_Toc193826839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7D0A54F1" w14:textId="7442D68E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0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Сроки разработки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_Toc193826840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1069A8E0" w14:textId="69D44887" w:rsidR="006E3476" w:rsidRPr="00E05736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en-US"/>
            </w:rPr>
          </w:pPr>
          <w:hyperlink w:anchor="_Toc193826841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Назначение разработки</w:t>
            </w:r>
            <w:r w:rsidRPr="00B32BB5">
              <w:rPr>
                <w:webHidden/>
              </w:rPr>
              <w:tab/>
            </w:r>
            <w:r w:rsidR="00E05736">
              <w:rPr>
                <w:webHidden/>
                <w:lang w:val="en-US"/>
              </w:rPr>
              <w:t>7</w:t>
            </w:r>
          </w:hyperlink>
        </w:p>
        <w:p w14:paraId="40804EA6" w14:textId="68E85CC3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2" w:history="1">
            <w:r w:rsidRPr="00B32BB5">
              <w:rPr>
                <w:rStyle w:val="a6"/>
              </w:rPr>
              <w:t>3.5.1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Функциональное назначение</w:t>
            </w:r>
            <w:r w:rsidRPr="00B32BB5">
              <w:rPr>
                <w:webHidden/>
              </w:rPr>
              <w:tab/>
            </w:r>
            <w:r w:rsidR="00E05736">
              <w:rPr>
                <w:webHidden/>
                <w:lang w:val="en-US"/>
              </w:rPr>
              <w:t>7</w:t>
            </w:r>
          </w:hyperlink>
        </w:p>
        <w:p w14:paraId="155615C4" w14:textId="46EAA5B6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3" w:history="1">
            <w:r w:rsidRPr="00B32BB5">
              <w:rPr>
                <w:rStyle w:val="a6"/>
              </w:rPr>
              <w:t>3.5.2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Эксплуатационное назначение</w:t>
            </w:r>
            <w:r w:rsidRPr="00B32BB5">
              <w:rPr>
                <w:webHidden/>
              </w:rPr>
              <w:tab/>
            </w:r>
            <w:r w:rsidR="00E05736">
              <w:rPr>
                <w:webHidden/>
                <w:lang w:val="en-US"/>
              </w:rPr>
              <w:t>7</w:t>
            </w:r>
          </w:hyperlink>
        </w:p>
        <w:p w14:paraId="228DC36A" w14:textId="70A52D1B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4" w:history="1">
            <w:r w:rsidRPr="00B32BB5">
              <w:rPr>
                <w:rStyle w:val="a6"/>
              </w:rPr>
              <w:t>4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Анализ предметной области</w:t>
            </w:r>
            <w:r w:rsidRPr="00B32BB5">
              <w:rPr>
                <w:webHidden/>
              </w:rPr>
              <w:tab/>
            </w:r>
            <w:r w:rsidR="00E05736">
              <w:rPr>
                <w:webHidden/>
                <w:lang w:val="en-US"/>
              </w:rPr>
              <w:t>8</w:t>
            </w:r>
          </w:hyperlink>
        </w:p>
        <w:p w14:paraId="338E90BA" w14:textId="6EB6786C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5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Описание предметной области</w:t>
            </w:r>
            <w:r w:rsidRPr="00B32BB5">
              <w:rPr>
                <w:webHidden/>
              </w:rPr>
              <w:tab/>
            </w:r>
            <w:r w:rsidR="00E05736">
              <w:rPr>
                <w:webHidden/>
                <w:lang w:val="en-US"/>
              </w:rPr>
              <w:t>8</w:t>
            </w:r>
          </w:hyperlink>
        </w:p>
        <w:p w14:paraId="7F52F387" w14:textId="2E61EBD3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6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Обзор аналогов</w:t>
            </w:r>
            <w:r w:rsidRPr="00B32BB5">
              <w:rPr>
                <w:webHidden/>
              </w:rPr>
              <w:tab/>
            </w:r>
            <w:r w:rsidR="009C3683">
              <w:rPr>
                <w:webHidden/>
              </w:rPr>
              <w:t>9</w:t>
            </w:r>
          </w:hyperlink>
        </w:p>
        <w:p w14:paraId="2C557895" w14:textId="33A3F581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7" w:history="1">
            <w:r w:rsidRPr="00B32BB5">
              <w:rPr>
                <w:rStyle w:val="a6"/>
              </w:rPr>
              <w:t>5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результатам разработки</w:t>
            </w:r>
            <w:r w:rsidRPr="00B32BB5">
              <w:rPr>
                <w:webHidden/>
              </w:rPr>
              <w:tab/>
            </w:r>
            <w:r w:rsidR="00E05736">
              <w:rPr>
                <w:webHidden/>
                <w:lang w:val="en-US"/>
              </w:rPr>
              <w:t>12</w:t>
            </w:r>
          </w:hyperlink>
        </w:p>
        <w:p w14:paraId="65FFAD64" w14:textId="3A068A7A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8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Правила игры</w:t>
            </w:r>
            <w:r w:rsidRPr="00B32BB5">
              <w:rPr>
                <w:webHidden/>
              </w:rPr>
              <w:tab/>
            </w:r>
            <w:r w:rsidR="00E05736">
              <w:rPr>
                <w:webHidden/>
                <w:lang w:val="en-US"/>
              </w:rPr>
              <w:t>12</w:t>
            </w:r>
          </w:hyperlink>
        </w:p>
        <w:p w14:paraId="1CABB730" w14:textId="6AC1036D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9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функциям</w:t>
            </w:r>
            <w:r w:rsidRPr="00B32BB5">
              <w:rPr>
                <w:webHidden/>
              </w:rPr>
              <w:tab/>
            </w:r>
            <w:r w:rsidR="00E05736">
              <w:rPr>
                <w:webHidden/>
                <w:lang w:val="en-US"/>
              </w:rPr>
              <w:t>12</w:t>
            </w:r>
          </w:hyperlink>
        </w:p>
        <w:p w14:paraId="029F6876" w14:textId="7B74D091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0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показателям назначения</w:t>
            </w:r>
            <w:r w:rsidRPr="00B32BB5">
              <w:rPr>
                <w:webHidden/>
              </w:rPr>
              <w:tab/>
            </w:r>
            <w:r w:rsidR="00E05736">
              <w:rPr>
                <w:webHidden/>
                <w:lang w:val="en-US"/>
              </w:rPr>
              <w:t>12</w:t>
            </w:r>
          </w:hyperlink>
        </w:p>
        <w:p w14:paraId="387716F0" w14:textId="427F243D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1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пользовательскому интерфейсу</w:t>
            </w:r>
            <w:r w:rsidRPr="00B32BB5">
              <w:rPr>
                <w:webHidden/>
              </w:rPr>
              <w:tab/>
            </w:r>
            <w:r w:rsidR="00E05736">
              <w:rPr>
                <w:webHidden/>
                <w:lang w:val="en-US"/>
              </w:rPr>
              <w:t>12</w:t>
            </w:r>
          </w:hyperlink>
        </w:p>
        <w:p w14:paraId="4BB7C523" w14:textId="42337969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2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видам обеспечения</w:t>
            </w:r>
            <w:r w:rsidRPr="00B32BB5">
              <w:rPr>
                <w:webHidden/>
              </w:rPr>
              <w:tab/>
            </w:r>
            <w:r w:rsidR="00E05736">
              <w:rPr>
                <w:webHidden/>
                <w:lang w:val="en-US"/>
              </w:rPr>
              <w:t>1</w:t>
            </w:r>
            <w:r w:rsidR="004E3C4F">
              <w:rPr>
                <w:webHidden/>
              </w:rPr>
              <w:t>4</w:t>
            </w:r>
          </w:hyperlink>
        </w:p>
        <w:p w14:paraId="6412B949" w14:textId="3C1C51DA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3" w:history="1">
            <w:r w:rsidRPr="00B32BB5">
              <w:rPr>
                <w:rStyle w:val="a6"/>
              </w:rPr>
              <w:t>5.5.1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математическому обеспечению</w:t>
            </w:r>
            <w:r w:rsidRPr="00B32BB5">
              <w:rPr>
                <w:webHidden/>
              </w:rPr>
              <w:tab/>
            </w:r>
            <w:r w:rsidR="00E05736">
              <w:rPr>
                <w:webHidden/>
                <w:lang w:val="en-US"/>
              </w:rPr>
              <w:t>1</w:t>
            </w:r>
            <w:r w:rsidR="004E3C4F">
              <w:rPr>
                <w:webHidden/>
              </w:rPr>
              <w:t>4</w:t>
            </w:r>
          </w:hyperlink>
        </w:p>
        <w:p w14:paraId="3D5B231A" w14:textId="3F836482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4" w:history="1">
            <w:r w:rsidRPr="00B32BB5">
              <w:rPr>
                <w:rStyle w:val="a6"/>
              </w:rPr>
              <w:t>5.5.2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информационному обеспечению</w:t>
            </w:r>
            <w:r w:rsidRPr="00B32BB5">
              <w:rPr>
                <w:webHidden/>
              </w:rPr>
              <w:tab/>
            </w:r>
            <w:r w:rsidR="00E05736">
              <w:rPr>
                <w:webHidden/>
                <w:lang w:val="en-US"/>
              </w:rPr>
              <w:t>1</w:t>
            </w:r>
            <w:r w:rsidR="004E3C4F">
              <w:rPr>
                <w:webHidden/>
              </w:rPr>
              <w:t>5</w:t>
            </w:r>
          </w:hyperlink>
        </w:p>
        <w:p w14:paraId="6C5E6067" w14:textId="727E522F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5" w:history="1">
            <w:r w:rsidRPr="00B32BB5">
              <w:rPr>
                <w:rStyle w:val="a6"/>
              </w:rPr>
              <w:t>5.5.3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метрологическому обеспечению</w:t>
            </w:r>
            <w:r w:rsidRPr="00B32BB5">
              <w:rPr>
                <w:webHidden/>
              </w:rPr>
              <w:tab/>
            </w:r>
            <w:r w:rsidR="00E05736">
              <w:rPr>
                <w:webHidden/>
                <w:lang w:val="en-US"/>
              </w:rPr>
              <w:t>1</w:t>
            </w:r>
            <w:r w:rsidR="004E3C4F">
              <w:rPr>
                <w:webHidden/>
              </w:rPr>
              <w:t>5</w:t>
            </w:r>
          </w:hyperlink>
        </w:p>
        <w:p w14:paraId="7BA545F4" w14:textId="032856BB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6" w:history="1">
            <w:r w:rsidRPr="00B32BB5">
              <w:rPr>
                <w:rStyle w:val="a6"/>
              </w:rPr>
              <w:t>5.5.4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техническому обеспечению</w:t>
            </w:r>
            <w:r w:rsidRPr="00B32BB5">
              <w:rPr>
                <w:webHidden/>
              </w:rPr>
              <w:tab/>
            </w:r>
            <w:r w:rsidR="00E05736">
              <w:rPr>
                <w:webHidden/>
                <w:lang w:val="en-US"/>
              </w:rPr>
              <w:t>1</w:t>
            </w:r>
            <w:r w:rsidR="004E3C4F">
              <w:rPr>
                <w:webHidden/>
              </w:rPr>
              <w:t>5</w:t>
            </w:r>
          </w:hyperlink>
        </w:p>
        <w:p w14:paraId="0E798945" w14:textId="6DFDC984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7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надежности</w:t>
            </w:r>
            <w:r w:rsidRPr="00B32BB5">
              <w:rPr>
                <w:webHidden/>
              </w:rPr>
              <w:tab/>
            </w:r>
            <w:r w:rsidR="00E05736">
              <w:rPr>
                <w:webHidden/>
                <w:lang w:val="en-US"/>
              </w:rPr>
              <w:t>1</w:t>
            </w:r>
            <w:r w:rsidR="004E3C4F">
              <w:rPr>
                <w:webHidden/>
              </w:rPr>
              <w:t>5</w:t>
            </w:r>
          </w:hyperlink>
        </w:p>
        <w:p w14:paraId="6793D7A2" w14:textId="1E996715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8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безопасности</w:t>
            </w:r>
            <w:r w:rsidRPr="00B32BB5">
              <w:rPr>
                <w:webHidden/>
              </w:rPr>
              <w:tab/>
            </w:r>
            <w:r w:rsidR="00E05736">
              <w:rPr>
                <w:webHidden/>
                <w:lang w:val="en-US"/>
              </w:rPr>
              <w:t>1</w:t>
            </w:r>
            <w:r w:rsidR="004E3C4F">
              <w:rPr>
                <w:webHidden/>
              </w:rPr>
              <w:t>5</w:t>
            </w:r>
          </w:hyperlink>
        </w:p>
        <w:p w14:paraId="2DC44B34" w14:textId="27EB78E2" w:rsidR="006E3476" w:rsidRPr="00E05736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en-US"/>
            </w:rPr>
          </w:pPr>
          <w:hyperlink w:anchor="_Toc193826859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патентной чистоте</w:t>
            </w:r>
            <w:r w:rsidRPr="00B32BB5">
              <w:rPr>
                <w:webHidden/>
              </w:rPr>
              <w:tab/>
            </w:r>
            <w:r w:rsidR="00E05736">
              <w:rPr>
                <w:webHidden/>
                <w:lang w:val="en-US"/>
              </w:rPr>
              <w:t>1</w:t>
            </w:r>
            <w:r w:rsidR="004E3C4F">
              <w:rPr>
                <w:webHidden/>
              </w:rPr>
              <w:t>5</w:t>
            </w:r>
          </w:hyperlink>
        </w:p>
        <w:p w14:paraId="5E85CC33" w14:textId="120D8EE8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0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перспективам развития</w:t>
            </w:r>
            <w:r w:rsidRPr="00B32BB5">
              <w:rPr>
                <w:webHidden/>
              </w:rPr>
              <w:tab/>
            </w:r>
            <w:r w:rsidR="00E05736">
              <w:rPr>
                <w:webHidden/>
                <w:lang w:val="en-US"/>
              </w:rPr>
              <w:t>1</w:t>
            </w:r>
            <w:r w:rsidR="004E3C4F">
              <w:rPr>
                <w:webHidden/>
              </w:rPr>
              <w:t>6</w:t>
            </w:r>
          </w:hyperlink>
        </w:p>
        <w:p w14:paraId="4DF7B737" w14:textId="70785B34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1" w:history="1">
            <w:r w:rsidRPr="00B32BB5">
              <w:rPr>
                <w:rStyle w:val="a6"/>
              </w:rPr>
              <w:t>6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Состав и содержание работ</w:t>
            </w:r>
            <w:r w:rsidRPr="00B32BB5">
              <w:rPr>
                <w:webHidden/>
              </w:rPr>
              <w:tab/>
            </w:r>
            <w:r w:rsidR="003353C0">
              <w:rPr>
                <w:webHidden/>
              </w:rPr>
              <w:t>1</w:t>
            </w:r>
            <w:r w:rsidR="004E3C4F">
              <w:rPr>
                <w:webHidden/>
              </w:rPr>
              <w:t>7</w:t>
            </w:r>
          </w:hyperlink>
        </w:p>
        <w:p w14:paraId="333C8808" w14:textId="3DE206A3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2" w:history="1">
            <w:r w:rsidRPr="00B32BB5">
              <w:rPr>
                <w:rStyle w:val="a6"/>
              </w:rPr>
              <w:t>7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Порядок разработки</w:t>
            </w:r>
            <w:r w:rsidRPr="00B32BB5">
              <w:rPr>
                <w:webHidden/>
              </w:rPr>
              <w:tab/>
            </w:r>
            <w:r w:rsidR="004E3C4F">
              <w:rPr>
                <w:webHidden/>
              </w:rPr>
              <w:t>18</w:t>
            </w:r>
          </w:hyperlink>
        </w:p>
        <w:p w14:paraId="343B6696" w14:textId="327311AC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3" w:history="1">
            <w:r w:rsidRPr="00B32BB5">
              <w:rPr>
                <w:rStyle w:val="a6"/>
              </w:rPr>
              <w:t>8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документированию</w:t>
            </w:r>
            <w:r w:rsidRPr="00B32BB5">
              <w:rPr>
                <w:webHidden/>
              </w:rPr>
              <w:tab/>
            </w:r>
            <w:r w:rsidR="004E3C4F">
              <w:rPr>
                <w:webHidden/>
              </w:rPr>
              <w:t>20</w:t>
            </w:r>
          </w:hyperlink>
        </w:p>
        <w:p w14:paraId="65DB4D80" w14:textId="03E9027F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4" w:history="1">
            <w:r w:rsidRPr="00B32BB5">
              <w:rPr>
                <w:rStyle w:val="a6"/>
              </w:rPr>
              <w:t>9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приемно-сдаточным процедурам</w:t>
            </w:r>
            <w:r w:rsidRPr="00B32BB5">
              <w:rPr>
                <w:webHidden/>
              </w:rPr>
              <w:tab/>
            </w:r>
            <w:r w:rsidR="004E3C4F">
              <w:rPr>
                <w:webHidden/>
              </w:rPr>
              <w:t>21</w:t>
            </w:r>
          </w:hyperlink>
        </w:p>
        <w:p w14:paraId="3CF0F4E1" w14:textId="72EA792E" w:rsidR="00442256" w:rsidRPr="0023221D" w:rsidRDefault="00442256" w:rsidP="0023221D">
          <w:r w:rsidRPr="00B32BB5">
            <w:rPr>
              <w:bCs/>
              <w:szCs w:val="24"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4CEE3E82" w14:textId="431F0445" w:rsidR="00303DC8" w:rsidRDefault="00442256" w:rsidP="008A3C7E">
      <w:pPr>
        <w:pStyle w:val="1"/>
        <w:numPr>
          <w:ilvl w:val="0"/>
          <w:numId w:val="0"/>
        </w:numPr>
        <w:spacing w:after="240"/>
        <w:ind w:left="851"/>
      </w:pPr>
      <w:bookmarkStart w:id="0" w:name="_Toc193826833"/>
      <w:r>
        <w:lastRenderedPageBreak/>
        <w:t>Вв</w:t>
      </w:r>
      <w:r w:rsidR="005A4E60" w:rsidRPr="00F62DCD">
        <w:t>едение</w:t>
      </w:r>
      <w:bookmarkEnd w:id="0"/>
    </w:p>
    <w:p w14:paraId="7C6FA4D1" w14:textId="77777777" w:rsidR="00A82C3B" w:rsidRPr="001A0289" w:rsidRDefault="00A82C3B" w:rsidP="00A82C3B">
      <w:pPr>
        <w:spacing w:before="0"/>
        <w:ind w:firstLine="709"/>
        <w:rPr>
          <w:rFonts w:cs="Times New Roman"/>
          <w:szCs w:val="24"/>
        </w:rPr>
      </w:pPr>
      <w:bookmarkStart w:id="1" w:name="_Toc193826834"/>
      <w:bookmarkStart w:id="2" w:name="_Toc74526610"/>
      <w:bookmarkStart w:id="3" w:name="_Toc128474254"/>
      <w:r w:rsidRPr="001A0289">
        <w:rPr>
          <w:rFonts w:cs="Times New Roman"/>
          <w:szCs w:val="24"/>
        </w:rPr>
        <w:t>Данный документ фиксирует требования к проекту, его назначению и техническим характеристикам, регламентирует перечень необходимых стадий созданий программного продукта и его документирование, а также специальные требования.</w:t>
      </w:r>
    </w:p>
    <w:p w14:paraId="6212ED05" w14:textId="75B9F7F2" w:rsidR="00A82C3B" w:rsidRPr="00066063" w:rsidRDefault="00A82C3B" w:rsidP="00A82C3B">
      <w:pPr>
        <w:spacing w:before="0"/>
        <w:ind w:firstLine="709"/>
        <w:rPr>
          <w:rFonts w:cs="Times New Roman"/>
          <w:szCs w:val="24"/>
        </w:rPr>
      </w:pPr>
      <w:r w:rsidRPr="00066063">
        <w:rPr>
          <w:rFonts w:cs="Times New Roman"/>
          <w:szCs w:val="24"/>
        </w:rPr>
        <w:t>Документ предназначен для технических специалистов</w:t>
      </w:r>
      <w:r w:rsidR="00A4174C">
        <w:rPr>
          <w:rFonts w:cs="Times New Roman"/>
          <w:szCs w:val="24"/>
        </w:rPr>
        <w:t>,</w:t>
      </w:r>
      <w:r w:rsidRPr="00066063">
        <w:rPr>
          <w:rFonts w:cs="Times New Roman"/>
          <w:szCs w:val="24"/>
        </w:rPr>
        <w:t xml:space="preserve"> участников прием</w:t>
      </w:r>
      <w:r>
        <w:rPr>
          <w:rFonts w:cs="Times New Roman"/>
          <w:szCs w:val="24"/>
        </w:rPr>
        <w:t>о-с</w:t>
      </w:r>
      <w:r w:rsidRPr="00066063">
        <w:rPr>
          <w:rFonts w:cs="Times New Roman"/>
          <w:szCs w:val="24"/>
        </w:rPr>
        <w:t>даточных испытаний</w:t>
      </w:r>
      <w:r w:rsidR="00A4174C">
        <w:rPr>
          <w:rFonts w:cs="Times New Roman"/>
          <w:szCs w:val="24"/>
        </w:rPr>
        <w:t>,</w:t>
      </w:r>
      <w:r w:rsidRPr="00066063">
        <w:rPr>
          <w:rFonts w:cs="Times New Roman"/>
          <w:szCs w:val="24"/>
        </w:rPr>
        <w:t xml:space="preserve"> заказчика.</w:t>
      </w:r>
    </w:p>
    <w:p w14:paraId="0B1BC5D7" w14:textId="77777777" w:rsidR="00A82C3B" w:rsidRDefault="00A82C3B" w:rsidP="00A82C3B">
      <w:pPr>
        <w:spacing w:before="0"/>
        <w:ind w:firstLine="709"/>
        <w:rPr>
          <w:rFonts w:cs="Times New Roman"/>
          <w:szCs w:val="24"/>
        </w:rPr>
      </w:pPr>
      <w:r w:rsidRPr="00066063">
        <w:rPr>
          <w:rFonts w:cs="Times New Roman"/>
          <w:szCs w:val="24"/>
        </w:rPr>
        <w:t>Документ необходим для ознакомления с техническими требованиями и целевыми свойствами разрабатываемой программы, формирует представление об ожидаемом результате и обеспечивает формирование критериев оценки полученного результата.</w:t>
      </w:r>
    </w:p>
    <w:p w14:paraId="794047BB" w14:textId="4613A314" w:rsidR="00A63893" w:rsidRDefault="00EB6A0B" w:rsidP="00C10B2D">
      <w:pPr>
        <w:pStyle w:val="1"/>
      </w:pPr>
      <w:r w:rsidRPr="00EB6A0B">
        <w:lastRenderedPageBreak/>
        <w:t>Термины и определения</w:t>
      </w:r>
      <w:bookmarkEnd w:id="1"/>
    </w:p>
    <w:p w14:paraId="65488156" w14:textId="77777777" w:rsidR="00F65A78" w:rsidRDefault="00B424C5" w:rsidP="00F65A78">
      <w:r>
        <w:t>В настоящем техническом задании используется следующий список терминов и определ</w:t>
      </w:r>
      <w:r w:rsidR="00B12789">
        <w:t>е</w:t>
      </w:r>
      <w:r>
        <w:t>ний</w:t>
      </w:r>
      <w:r w:rsidRPr="00B424C5">
        <w:t>:</w:t>
      </w:r>
    </w:p>
    <w:p w14:paraId="619EA20B" w14:textId="6F7B390C" w:rsidR="00B424C5" w:rsidRPr="00B424C5" w:rsidRDefault="00B424C5" w:rsidP="00F65A78">
      <w:r>
        <w:t>Компьютерные игры – это видеоигры, которые играются на компьютере или других</w:t>
      </w:r>
      <w:r w:rsidR="009403A8">
        <w:t xml:space="preserve"> </w:t>
      </w:r>
      <w:r>
        <w:t>электронных устройствах, таких как игровые консоли, мобильные устройства и т.д. Эти игры могут иметь различные жанры, такие как приключения, головоломки, стратегии, песочницы и многие другие.</w:t>
      </w:r>
    </w:p>
    <w:p w14:paraId="63A1A4BE" w14:textId="5A4A5D2A" w:rsidR="00A82498" w:rsidRDefault="00A82498" w:rsidP="00A82498">
      <w:pPr>
        <w:pStyle w:val="1"/>
      </w:pPr>
      <w:bookmarkStart w:id="4" w:name="_Toc193826835"/>
      <w:r>
        <w:lastRenderedPageBreak/>
        <w:t>Перечень сокращений</w:t>
      </w:r>
      <w:bookmarkEnd w:id="4"/>
    </w:p>
    <w:p w14:paraId="0229120E" w14:textId="1E2550BC" w:rsidR="00FC3800" w:rsidRPr="009403A8" w:rsidRDefault="00FC3800" w:rsidP="005500EA">
      <w:r>
        <w:t>Данный документ содержит термины сокращения и аббревиатуры</w:t>
      </w:r>
      <w:r w:rsidR="005500EA" w:rsidRPr="005500EA">
        <w:t>:</w:t>
      </w:r>
    </w:p>
    <w:p w14:paraId="71BE4D7F" w14:textId="1AD5BB0F" w:rsidR="005500EA" w:rsidRPr="006A76BA" w:rsidRDefault="005500EA" w:rsidP="00B4475A">
      <w:r>
        <w:t>ПК – персональный компьютер</w:t>
      </w:r>
      <w:r w:rsidR="00B4475A" w:rsidRPr="006A76BA">
        <w:t>;</w:t>
      </w:r>
    </w:p>
    <w:p w14:paraId="41E4A8E6" w14:textId="123F20B0" w:rsidR="00FE649B" w:rsidRPr="006A76BA" w:rsidRDefault="00FE649B" w:rsidP="00B4475A">
      <w:r>
        <w:t>ОС – операционная система</w:t>
      </w:r>
      <w:r w:rsidR="00B4475A" w:rsidRPr="006A76BA">
        <w:t>;</w:t>
      </w:r>
    </w:p>
    <w:p w14:paraId="41AFD9B1" w14:textId="77777777" w:rsidR="00B4475A" w:rsidRPr="006A76BA" w:rsidRDefault="00B4475A" w:rsidP="00B4475A">
      <w:pPr>
        <w:pStyle w:val="a0"/>
        <w:keepLines w:val="0"/>
        <w:numPr>
          <w:ilvl w:val="0"/>
          <w:numId w:val="0"/>
        </w:numPr>
        <w:ind w:left="851"/>
        <w:rPr>
          <w:rFonts w:cs="Times New Roman"/>
          <w:szCs w:val="24"/>
        </w:rPr>
      </w:pPr>
      <w:r w:rsidRPr="000D3B61">
        <w:rPr>
          <w:rFonts w:cs="Times New Roman"/>
          <w:szCs w:val="24"/>
        </w:rPr>
        <w:t>JSON</w:t>
      </w:r>
      <w:r w:rsidRPr="00B4475A">
        <w:rPr>
          <w:rFonts w:cs="Times New Roman"/>
          <w:szCs w:val="24"/>
        </w:rPr>
        <w:t xml:space="preserve"> </w:t>
      </w:r>
      <w:r w:rsidRPr="000D3B61">
        <w:rPr>
          <w:rFonts w:cs="Times New Roman"/>
          <w:szCs w:val="24"/>
        </w:rPr>
        <w:t>–</w:t>
      </w:r>
      <w:r w:rsidRPr="00B4475A">
        <w:rPr>
          <w:rFonts w:cs="Times New Roman"/>
          <w:szCs w:val="24"/>
        </w:rPr>
        <w:t xml:space="preserve"> </w:t>
      </w:r>
      <w:r w:rsidRPr="000D3B61">
        <w:rPr>
          <w:rFonts w:cs="Times New Roman"/>
          <w:szCs w:val="24"/>
        </w:rPr>
        <w:t xml:space="preserve">JavaScript Object </w:t>
      </w:r>
      <w:proofErr w:type="spellStart"/>
      <w:r w:rsidRPr="000D3B61">
        <w:rPr>
          <w:rFonts w:cs="Times New Roman"/>
          <w:szCs w:val="24"/>
        </w:rPr>
        <w:t>Notation</w:t>
      </w:r>
      <w:proofErr w:type="spellEnd"/>
      <w:r w:rsidRPr="000D3B61">
        <w:rPr>
          <w:rFonts w:cs="Times New Roman"/>
          <w:szCs w:val="24"/>
        </w:rPr>
        <w:t>;</w:t>
      </w:r>
    </w:p>
    <w:p w14:paraId="794A8159" w14:textId="48518BDA" w:rsidR="00B4475A" w:rsidRPr="006A76BA" w:rsidRDefault="00B4475A" w:rsidP="00B4475A">
      <w:pPr>
        <w:pStyle w:val="a0"/>
        <w:keepLines w:val="0"/>
        <w:numPr>
          <w:ilvl w:val="0"/>
          <w:numId w:val="0"/>
        </w:numPr>
        <w:ind w:left="851"/>
        <w:rPr>
          <w:rFonts w:cs="Times New Roman"/>
        </w:rPr>
      </w:pPr>
      <w:r w:rsidRPr="000D3B61">
        <w:rPr>
          <w:rFonts w:cs="Times New Roman"/>
        </w:rPr>
        <w:t>ГОСТ – государственный стандарт</w:t>
      </w:r>
      <w:r w:rsidRPr="00B4475A">
        <w:rPr>
          <w:rFonts w:cs="Times New Roman"/>
        </w:rPr>
        <w:t>;</w:t>
      </w:r>
    </w:p>
    <w:p w14:paraId="6B906F3C" w14:textId="5B5C29E3" w:rsidR="00B4475A" w:rsidRPr="006A76BA" w:rsidRDefault="00B4475A" w:rsidP="00B4475A">
      <w:pPr>
        <w:pStyle w:val="a0"/>
        <w:keepLines w:val="0"/>
        <w:numPr>
          <w:ilvl w:val="0"/>
          <w:numId w:val="0"/>
        </w:numPr>
        <w:ind w:left="851"/>
        <w:rPr>
          <w:rFonts w:cs="Times New Roman"/>
          <w:szCs w:val="24"/>
        </w:rPr>
      </w:pPr>
      <w:r w:rsidRPr="000D3B61">
        <w:rPr>
          <w:rFonts w:cs="Times New Roman"/>
          <w:szCs w:val="24"/>
        </w:rPr>
        <w:t>УП – учебная практика</w:t>
      </w:r>
      <w:r w:rsidRPr="006A76BA">
        <w:rPr>
          <w:rFonts w:cs="Times New Roman"/>
          <w:szCs w:val="24"/>
        </w:rPr>
        <w:t>;</w:t>
      </w:r>
    </w:p>
    <w:p w14:paraId="4C4CDDAA" w14:textId="5019B770" w:rsidR="00B4475A" w:rsidRPr="006A76BA" w:rsidRDefault="00B4475A" w:rsidP="00B4475A">
      <w:pPr>
        <w:pStyle w:val="a0"/>
        <w:keepLines w:val="0"/>
        <w:numPr>
          <w:ilvl w:val="0"/>
          <w:numId w:val="0"/>
        </w:numPr>
        <w:ind w:left="85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ТЗ </w:t>
      </w:r>
      <w:r>
        <w:rPr>
          <w:rFonts w:cs="Times New Roman"/>
          <w:szCs w:val="24"/>
        </w:rPr>
        <w:sym w:font="Symbol" w:char="F02D"/>
      </w:r>
      <w:r w:rsidRPr="006A76BA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техническое задание</w:t>
      </w:r>
      <w:r w:rsidRPr="006A76BA">
        <w:rPr>
          <w:rFonts w:cs="Times New Roman"/>
          <w:szCs w:val="24"/>
        </w:rPr>
        <w:t>;</w:t>
      </w:r>
    </w:p>
    <w:p w14:paraId="0071B5CE" w14:textId="4228C60D" w:rsidR="00B4475A" w:rsidRDefault="00B4475A" w:rsidP="00B4475A">
      <w:pPr>
        <w:pStyle w:val="a0"/>
        <w:keepLines w:val="0"/>
        <w:numPr>
          <w:ilvl w:val="0"/>
          <w:numId w:val="0"/>
        </w:numPr>
        <w:ind w:left="851"/>
        <w:rPr>
          <w:rFonts w:cs="Times New Roman"/>
          <w:szCs w:val="24"/>
        </w:rPr>
      </w:pPr>
      <w:r>
        <w:t>ФГБОУ ВО</w:t>
      </w:r>
      <w:r w:rsidRPr="00B4475A">
        <w:t xml:space="preserve"> </w:t>
      </w:r>
      <w:r>
        <w:sym w:font="Symbol" w:char="F02D"/>
      </w:r>
      <w:r w:rsidRPr="00B4475A">
        <w:t xml:space="preserve"> </w:t>
      </w:r>
      <w:r>
        <w:t>ф</w:t>
      </w:r>
      <w:r w:rsidRPr="000D3B61">
        <w:rPr>
          <w:rFonts w:cs="Times New Roman"/>
          <w:szCs w:val="24"/>
        </w:rPr>
        <w:t>едеральное государственное бюджетное образовательное учреждение высшего образования.</w:t>
      </w:r>
    </w:p>
    <w:p w14:paraId="6CB5CB2E" w14:textId="77777777" w:rsidR="00B4475A" w:rsidRPr="00B4475A" w:rsidRDefault="00B4475A" w:rsidP="00B4475A">
      <w:pPr>
        <w:ind w:left="851" w:firstLine="0"/>
      </w:pPr>
    </w:p>
    <w:p w14:paraId="38600864" w14:textId="7D888C5C" w:rsidR="00592879" w:rsidRDefault="00592879" w:rsidP="00592879">
      <w:pPr>
        <w:pStyle w:val="1"/>
      </w:pPr>
      <w:bookmarkStart w:id="5" w:name="_Toc193826836"/>
      <w:r>
        <w:lastRenderedPageBreak/>
        <w:t>Основные сведения о разработке</w:t>
      </w:r>
      <w:bookmarkEnd w:id="5"/>
    </w:p>
    <w:p w14:paraId="13B2AB3B" w14:textId="14B08900" w:rsidR="00FC3800" w:rsidRPr="00FC3800" w:rsidRDefault="00FC3800" w:rsidP="00FC3800">
      <w:r>
        <w:t>В данном разделе настоящего технического задания описываются основные сведения о разработке игры.</w:t>
      </w:r>
    </w:p>
    <w:p w14:paraId="41078D8B" w14:textId="665A6E91" w:rsidR="00F91124" w:rsidRDefault="00A52CF3" w:rsidP="00A52CF3">
      <w:pPr>
        <w:pStyle w:val="2"/>
      </w:pPr>
      <w:bookmarkStart w:id="6" w:name="_Toc193826837"/>
      <w:r>
        <w:t>Наименование разработки</w:t>
      </w:r>
      <w:bookmarkEnd w:id="6"/>
    </w:p>
    <w:p w14:paraId="5CDB1E35" w14:textId="7CBC88DC" w:rsidR="00FC3800" w:rsidRPr="00CA6E75" w:rsidRDefault="00FC3800" w:rsidP="00FC3800">
      <w:r>
        <w:t>Наименование игры</w:t>
      </w:r>
      <w:r w:rsidR="00A4174C">
        <w:t xml:space="preserve">, </w:t>
      </w:r>
      <w:r>
        <w:t>разрабатываемой в форме учебной практики</w:t>
      </w:r>
      <w:r w:rsidRPr="00FC3800">
        <w:t xml:space="preserve">: </w:t>
      </w:r>
      <w:r w:rsidR="00165A82">
        <w:t>«</w:t>
      </w:r>
      <w:r w:rsidR="004F0D3A">
        <w:t>Крестики нолики 3х3</w:t>
      </w:r>
      <w:r w:rsidR="00165A82">
        <w:t>».</w:t>
      </w:r>
    </w:p>
    <w:p w14:paraId="4D0F4268" w14:textId="1ED491D0" w:rsidR="00A52CF3" w:rsidRDefault="00A52CF3" w:rsidP="00A52CF3">
      <w:pPr>
        <w:pStyle w:val="2"/>
      </w:pPr>
      <w:bookmarkStart w:id="7" w:name="_Toc193826838"/>
      <w:r>
        <w:t>Цель и задачи</w:t>
      </w:r>
      <w:bookmarkEnd w:id="7"/>
    </w:p>
    <w:p w14:paraId="544895A3" w14:textId="67DB5302" w:rsidR="004F0D3A" w:rsidRPr="004F0D3A" w:rsidRDefault="00CA6E75" w:rsidP="00F65A78">
      <w:r>
        <w:t>Целью настоящей разработки является</w:t>
      </w:r>
      <w:r w:rsidR="00F65A78">
        <w:t xml:space="preserve"> р</w:t>
      </w:r>
      <w:r w:rsidR="004F0D3A">
        <w:t>азработка компьютерной игры</w:t>
      </w:r>
      <w:r w:rsidR="00734D9B">
        <w:t xml:space="preserve"> </w:t>
      </w:r>
      <w:r w:rsidR="00734D9B" w:rsidRPr="00734D9B">
        <w:t>“</w:t>
      </w:r>
      <w:r w:rsidR="00734D9B">
        <w:t>Крестики нолики 3х3</w:t>
      </w:r>
      <w:r w:rsidR="00734D9B" w:rsidRPr="00734D9B">
        <w:t>”</w:t>
      </w:r>
      <w:r w:rsidR="004F0D3A">
        <w:t xml:space="preserve"> в соответствии с требованиями и ограничениями, представленными в настоящем документе</w:t>
      </w:r>
      <w:r w:rsidR="00691651">
        <w:t>.</w:t>
      </w:r>
    </w:p>
    <w:p w14:paraId="1EC0C9AB" w14:textId="552FC6D1" w:rsidR="00CA6E75" w:rsidRDefault="00CA6E75" w:rsidP="00CA6E75">
      <w:r>
        <w:t>Задачами данной разработки является</w:t>
      </w:r>
      <w:r w:rsidRPr="004F0D3A">
        <w:t>:</w:t>
      </w:r>
      <w:r w:rsidR="00F65A78">
        <w:t xml:space="preserve"> </w:t>
      </w:r>
    </w:p>
    <w:p w14:paraId="70A3E976" w14:textId="4CC84322" w:rsidR="004F0D3A" w:rsidRPr="0059054B" w:rsidRDefault="00A4174C" w:rsidP="0059054B">
      <w:pPr>
        <w:pStyle w:val="a0"/>
        <w:numPr>
          <w:ilvl w:val="0"/>
          <w:numId w:val="23"/>
        </w:numPr>
        <w:ind w:hanging="720"/>
        <w:rPr>
          <w:lang w:val="en-US"/>
        </w:rPr>
      </w:pPr>
      <w:r>
        <w:t>с</w:t>
      </w:r>
      <w:r w:rsidR="0001481B">
        <w:t>проектировать</w:t>
      </w:r>
      <w:r w:rsidR="004F0D3A">
        <w:t xml:space="preserve"> игров</w:t>
      </w:r>
      <w:r w:rsidR="0001481B">
        <w:t xml:space="preserve">ую </w:t>
      </w:r>
      <w:r w:rsidR="004F0D3A">
        <w:t>механик</w:t>
      </w:r>
      <w:r w:rsidR="0001481B">
        <w:t>у</w:t>
      </w:r>
      <w:r w:rsidR="0059054B">
        <w:rPr>
          <w:lang w:val="en-US"/>
        </w:rPr>
        <w:t>;</w:t>
      </w:r>
    </w:p>
    <w:p w14:paraId="03ADBC25" w14:textId="3A276F40" w:rsidR="004F0D3A" w:rsidRDefault="00A4174C" w:rsidP="0059054B">
      <w:pPr>
        <w:pStyle w:val="a0"/>
        <w:numPr>
          <w:ilvl w:val="0"/>
          <w:numId w:val="23"/>
        </w:numPr>
        <w:ind w:hanging="720"/>
      </w:pPr>
      <w:r>
        <w:t>р</w:t>
      </w:r>
      <w:r w:rsidR="004F0D3A">
        <w:t>азработ</w:t>
      </w:r>
      <w:r w:rsidR="0001481B">
        <w:t>ать</w:t>
      </w:r>
      <w:r w:rsidR="004F0D3A">
        <w:t xml:space="preserve"> графически</w:t>
      </w:r>
      <w:r w:rsidR="0001481B">
        <w:t>е</w:t>
      </w:r>
      <w:r w:rsidR="004F0D3A">
        <w:t xml:space="preserve"> примитив</w:t>
      </w:r>
      <w:r w:rsidR="0001481B">
        <w:t>ы</w:t>
      </w:r>
      <w:r w:rsidR="004F0D3A">
        <w:t>, анимации, пользовательск</w:t>
      </w:r>
      <w:r w:rsidR="0001481B">
        <w:t>ий</w:t>
      </w:r>
      <w:r w:rsidR="004F0D3A">
        <w:t xml:space="preserve"> интерфейс</w:t>
      </w:r>
      <w:r w:rsidR="0059054B" w:rsidRPr="0059054B">
        <w:t>;</w:t>
      </w:r>
    </w:p>
    <w:p w14:paraId="03FCFE8D" w14:textId="712191EB" w:rsidR="004F0D3A" w:rsidRDefault="00A4174C" w:rsidP="0059054B">
      <w:pPr>
        <w:pStyle w:val="a0"/>
        <w:numPr>
          <w:ilvl w:val="0"/>
          <w:numId w:val="23"/>
        </w:numPr>
        <w:ind w:hanging="720"/>
      </w:pPr>
      <w:r>
        <w:t>реализовать игру на языке п</w:t>
      </w:r>
      <w:r w:rsidR="004F0D3A">
        <w:t>рограммировани</w:t>
      </w:r>
      <w:r>
        <w:t>я</w:t>
      </w:r>
      <w:r w:rsidR="0059054B" w:rsidRPr="00A4174C">
        <w:t>;</w:t>
      </w:r>
    </w:p>
    <w:p w14:paraId="0662C2A3" w14:textId="060828A9" w:rsidR="004F0D3A" w:rsidRDefault="00A4174C" w:rsidP="0059054B">
      <w:pPr>
        <w:pStyle w:val="a0"/>
        <w:numPr>
          <w:ilvl w:val="0"/>
          <w:numId w:val="23"/>
        </w:numPr>
        <w:ind w:hanging="720"/>
      </w:pPr>
      <w:r>
        <w:t>прот</w:t>
      </w:r>
      <w:r w:rsidR="004F0D3A">
        <w:t>естирова</w:t>
      </w:r>
      <w:r>
        <w:t>ть</w:t>
      </w:r>
      <w:r w:rsidR="004F0D3A">
        <w:t xml:space="preserve"> и отлад</w:t>
      </w:r>
      <w:r>
        <w:t>ить код</w:t>
      </w:r>
      <w:r w:rsidR="0059054B">
        <w:rPr>
          <w:lang w:val="en-US"/>
        </w:rPr>
        <w:t>;</w:t>
      </w:r>
    </w:p>
    <w:p w14:paraId="3A436D35" w14:textId="34C6AA39" w:rsidR="004F0D3A" w:rsidRDefault="00A4174C" w:rsidP="0059054B">
      <w:pPr>
        <w:pStyle w:val="a0"/>
        <w:numPr>
          <w:ilvl w:val="0"/>
          <w:numId w:val="23"/>
        </w:numPr>
        <w:ind w:hanging="720"/>
      </w:pPr>
      <w:r>
        <w:t>р</w:t>
      </w:r>
      <w:r w:rsidR="004F0D3A">
        <w:t>азработ</w:t>
      </w:r>
      <w:r w:rsidR="0001481B">
        <w:t>ать</w:t>
      </w:r>
      <w:r w:rsidR="004F0D3A">
        <w:t xml:space="preserve"> документаци</w:t>
      </w:r>
      <w:r w:rsidR="0001481B">
        <w:t>ю</w:t>
      </w:r>
      <w:r w:rsidR="0059054B">
        <w:rPr>
          <w:lang w:val="en-US"/>
        </w:rPr>
        <w:t>;</w:t>
      </w:r>
    </w:p>
    <w:p w14:paraId="1511D86C" w14:textId="07E957E0" w:rsidR="004F0D3A" w:rsidRPr="004F0D3A" w:rsidRDefault="00A4174C" w:rsidP="0059054B">
      <w:pPr>
        <w:pStyle w:val="a0"/>
        <w:numPr>
          <w:ilvl w:val="0"/>
          <w:numId w:val="23"/>
        </w:numPr>
        <w:ind w:hanging="720"/>
      </w:pPr>
      <w:r>
        <w:t>провести п</w:t>
      </w:r>
      <w:r w:rsidR="004F0D3A">
        <w:t>риемо-сдаточные испытания</w:t>
      </w:r>
      <w:r w:rsidR="0059054B">
        <w:rPr>
          <w:lang w:val="en-US"/>
        </w:rPr>
        <w:t>.</w:t>
      </w:r>
    </w:p>
    <w:p w14:paraId="52EDEC11" w14:textId="3164E5F8" w:rsidR="00A52CF3" w:rsidRDefault="00847368" w:rsidP="00847368">
      <w:pPr>
        <w:pStyle w:val="2"/>
        <w:rPr>
          <w:lang w:val="en-US"/>
        </w:rPr>
      </w:pPr>
      <w:bookmarkStart w:id="8" w:name="_Toc193826839"/>
      <w:r>
        <w:t>Сведения об участниках разработки</w:t>
      </w:r>
      <w:bookmarkEnd w:id="8"/>
    </w:p>
    <w:p w14:paraId="1169D8E4" w14:textId="780151E3" w:rsidR="00CA6E75" w:rsidRPr="00CA6E75" w:rsidRDefault="00CA6E75" w:rsidP="00CA6E75">
      <w:pPr>
        <w:ind w:left="851" w:firstLine="0"/>
      </w:pPr>
      <w:r>
        <w:t xml:space="preserve">Исполнителем настоящей работы является студент ФГБОУ ВО «Вятского государственного университета» (Колледжа </w:t>
      </w:r>
      <w:proofErr w:type="spellStart"/>
      <w:r>
        <w:t>ВятГУ</w:t>
      </w:r>
      <w:proofErr w:type="spellEnd"/>
      <w:r>
        <w:t xml:space="preserve">), группы </w:t>
      </w:r>
      <w:proofErr w:type="spellStart"/>
      <w:r>
        <w:t>ИСПк</w:t>
      </w:r>
      <w:proofErr w:type="spellEnd"/>
      <w:r>
        <w:t xml:space="preserve"> 205-52-00</w:t>
      </w:r>
      <w:r w:rsidR="00F65A78">
        <w:t>,</w:t>
      </w:r>
      <w:r>
        <w:t xml:space="preserve"> Журавлев Иван Константинович</w:t>
      </w:r>
      <w:r w:rsidRPr="00CA6E75">
        <w:t>.</w:t>
      </w:r>
    </w:p>
    <w:p w14:paraId="68AEF566" w14:textId="187CB5AF" w:rsidR="005500EA" w:rsidRPr="009403A8" w:rsidRDefault="00CA6E75" w:rsidP="00CA6E75">
      <w:pPr>
        <w:ind w:left="851" w:firstLine="0"/>
      </w:pPr>
      <w:r>
        <w:t>Заказчик</w:t>
      </w:r>
      <w:r w:rsidR="00A4174C">
        <w:t>ом</w:t>
      </w:r>
      <w:r>
        <w:t xml:space="preserve"> настоящей работы является коллектив преподавателей ФГБОУ ВО «Вятского государственного университета» (Колледжа </w:t>
      </w:r>
      <w:proofErr w:type="spellStart"/>
      <w:r>
        <w:t>ВятГУ</w:t>
      </w:r>
      <w:proofErr w:type="spellEnd"/>
      <w:r>
        <w:t>)</w:t>
      </w:r>
      <w:r w:rsidR="005500EA" w:rsidRPr="005500EA">
        <w:t>:</w:t>
      </w:r>
    </w:p>
    <w:p w14:paraId="1E8CD549" w14:textId="5B8161A1" w:rsidR="005500EA" w:rsidRDefault="00CA6E75" w:rsidP="005500EA">
      <w:pPr>
        <w:pStyle w:val="a0"/>
        <w:numPr>
          <w:ilvl w:val="0"/>
          <w:numId w:val="22"/>
        </w:numPr>
      </w:pPr>
      <w:r>
        <w:t>по учебной практике УП</w:t>
      </w:r>
      <w:r w:rsidRPr="00CA6E75">
        <w:t xml:space="preserve"> 05</w:t>
      </w:r>
      <w:r w:rsidR="009775F4" w:rsidRPr="009775F4">
        <w:t xml:space="preserve"> – </w:t>
      </w:r>
      <w:r w:rsidR="009775F4">
        <w:t>Мамаева Е</w:t>
      </w:r>
      <w:r w:rsidR="006C313E">
        <w:t>катерина Александровна</w:t>
      </w:r>
      <w:r w:rsidRPr="00CA6E75">
        <w:t xml:space="preserve">; </w:t>
      </w:r>
    </w:p>
    <w:p w14:paraId="569E72FF" w14:textId="53006077" w:rsidR="005500EA" w:rsidRDefault="00CA6E75" w:rsidP="005500EA">
      <w:pPr>
        <w:pStyle w:val="a0"/>
        <w:numPr>
          <w:ilvl w:val="0"/>
          <w:numId w:val="22"/>
        </w:numPr>
      </w:pPr>
      <w:r>
        <w:t>по</w:t>
      </w:r>
      <w:r w:rsidR="009F1C41">
        <w:t xml:space="preserve"> </w:t>
      </w:r>
      <w:r>
        <w:t>МДК 06.01</w:t>
      </w:r>
      <w:r w:rsidRPr="00CA6E75">
        <w:t xml:space="preserve"> </w:t>
      </w:r>
      <w:r>
        <w:t>«Внедрение информационных систем»</w:t>
      </w:r>
      <w:r w:rsidR="00F65A78">
        <w:t xml:space="preserve"> - </w:t>
      </w:r>
      <w:r w:rsidR="00EF3599">
        <w:t>Самоделкин Павел</w:t>
      </w:r>
      <w:r>
        <w:t xml:space="preserve"> Андрееви</w:t>
      </w:r>
      <w:r w:rsidR="00F65A78">
        <w:t>ч</w:t>
      </w:r>
      <w:r w:rsidRPr="00CA6E75">
        <w:t xml:space="preserve">; </w:t>
      </w:r>
    </w:p>
    <w:p w14:paraId="7251411E" w14:textId="1FE45DC7" w:rsidR="005500EA" w:rsidRPr="005500EA" w:rsidRDefault="00CA6E75" w:rsidP="005500EA">
      <w:pPr>
        <w:pStyle w:val="a0"/>
        <w:numPr>
          <w:ilvl w:val="0"/>
          <w:numId w:val="22"/>
        </w:numPr>
      </w:pPr>
      <w:r>
        <w:t>по</w:t>
      </w:r>
      <w:r w:rsidR="009F1C41">
        <w:t xml:space="preserve"> </w:t>
      </w:r>
      <w:r>
        <w:t>МДК 05.05 «Анализ и разработка технических заданий»</w:t>
      </w:r>
      <w:r w:rsidR="00F65A78">
        <w:t xml:space="preserve"> - </w:t>
      </w:r>
      <w:r>
        <w:t>Жукова Мари</w:t>
      </w:r>
      <w:r w:rsidR="00F65A78">
        <w:t>я Николаевна</w:t>
      </w:r>
      <w:r w:rsidRPr="00CA6E75">
        <w:t xml:space="preserve">; </w:t>
      </w:r>
    </w:p>
    <w:p w14:paraId="0B5F709A" w14:textId="59D30AA7" w:rsidR="00CA6E75" w:rsidRPr="00CA6E75" w:rsidRDefault="00CA6E75" w:rsidP="005500EA">
      <w:pPr>
        <w:pStyle w:val="a0"/>
        <w:numPr>
          <w:ilvl w:val="0"/>
          <w:numId w:val="22"/>
        </w:numPr>
      </w:pPr>
      <w:r>
        <w:t>руководитель образовательной программы по специальности информационные системы программирования</w:t>
      </w:r>
      <w:r w:rsidR="00F65A78">
        <w:t xml:space="preserve"> - </w:t>
      </w:r>
      <w:r>
        <w:t>Ч</w:t>
      </w:r>
      <w:r w:rsidR="00F65A78">
        <w:t>и</w:t>
      </w:r>
      <w:r>
        <w:t xml:space="preserve">стяков </w:t>
      </w:r>
      <w:r w:rsidR="00F65A78">
        <w:t>Геннадий</w:t>
      </w:r>
      <w:r>
        <w:t xml:space="preserve"> </w:t>
      </w:r>
      <w:r w:rsidR="00F65A78">
        <w:t>Андреевич</w:t>
      </w:r>
      <w:r>
        <w:t>.</w:t>
      </w:r>
    </w:p>
    <w:p w14:paraId="0A193ADC" w14:textId="4639B90C" w:rsidR="00847368" w:rsidRDefault="00847368" w:rsidP="00847368">
      <w:pPr>
        <w:pStyle w:val="2"/>
      </w:pPr>
      <w:bookmarkStart w:id="9" w:name="_Toc193826840"/>
      <w:r>
        <w:t>Сроки разработки</w:t>
      </w:r>
      <w:bookmarkEnd w:id="9"/>
    </w:p>
    <w:p w14:paraId="6A720550" w14:textId="1A138A8C" w:rsidR="00EF3599" w:rsidRPr="00A82C3B" w:rsidRDefault="00EF3599" w:rsidP="00EF3599">
      <w:r>
        <w:t xml:space="preserve">Разработка программного продукта должна быть осуществлена </w:t>
      </w:r>
      <w:r w:rsidR="004F0D3A">
        <w:t xml:space="preserve">с </w:t>
      </w:r>
      <w:r w:rsidR="00A82C3B" w:rsidRPr="00A82C3B">
        <w:t>1</w:t>
      </w:r>
      <w:r w:rsidR="00A4174C">
        <w:t>7</w:t>
      </w:r>
      <w:r w:rsidR="00A82C3B" w:rsidRPr="00A82C3B">
        <w:t>.01.26</w:t>
      </w:r>
      <w:r>
        <w:t xml:space="preserve"> п</w:t>
      </w:r>
      <w:r w:rsidR="00A82C3B">
        <w:t>о 20.06.26</w:t>
      </w:r>
    </w:p>
    <w:p w14:paraId="618E75C2" w14:textId="15037C6E" w:rsidR="007E7E19" w:rsidRDefault="00847368" w:rsidP="007E7E19">
      <w:pPr>
        <w:pStyle w:val="2"/>
      </w:pPr>
      <w:bookmarkStart w:id="10" w:name="_Toc193826841"/>
      <w:r>
        <w:lastRenderedPageBreak/>
        <w:t>Назначение разработки</w:t>
      </w:r>
      <w:bookmarkEnd w:id="10"/>
      <w:r w:rsidR="007E7E19" w:rsidRPr="007E7E19">
        <w:t xml:space="preserve"> </w:t>
      </w:r>
    </w:p>
    <w:p w14:paraId="29C4D592" w14:textId="2B07E628" w:rsidR="003353C0" w:rsidRPr="00B31E6F" w:rsidRDefault="003353C0" w:rsidP="003353C0">
      <w:pPr>
        <w:spacing w:before="0"/>
        <w:ind w:firstLine="709"/>
      </w:pPr>
      <w:bookmarkStart w:id="11" w:name="_Toc193826842"/>
      <w:r w:rsidRPr="00B31E6F">
        <w:t xml:space="preserve">Функциональным назначением продукта является: организация процесса интеллектуального досуга и развитие логического мышления пользователя за счет реализации механики </w:t>
      </w:r>
      <w:r>
        <w:t>становления символов в клетки</w:t>
      </w:r>
      <w:r w:rsidRPr="00B31E6F">
        <w:t xml:space="preserve"> и контроля игрового прогресса.</w:t>
      </w:r>
    </w:p>
    <w:p w14:paraId="7F4204CC" w14:textId="77777777" w:rsidR="003353C0" w:rsidRDefault="003353C0" w:rsidP="003353C0">
      <w:pPr>
        <w:spacing w:before="0"/>
        <w:ind w:firstLine="709"/>
      </w:pPr>
      <w:r w:rsidRPr="00B31E6F">
        <w:t>Эксплуатационным назначением разработки является: использование приложения в качестве интерактивной логической игры на персональном компьютере в рамках досугового времяпрепровождения или перерывов от основной деятельности.</w:t>
      </w:r>
    </w:p>
    <w:p w14:paraId="58D4CEF6" w14:textId="6EB6394A" w:rsidR="00EF3599" w:rsidRDefault="007E7E19" w:rsidP="00EF3599">
      <w:pPr>
        <w:pStyle w:val="3"/>
      </w:pPr>
      <w:r>
        <w:t>Функциональное назначение</w:t>
      </w:r>
      <w:bookmarkEnd w:id="11"/>
    </w:p>
    <w:p w14:paraId="7CEF0B64" w14:textId="5C23997B" w:rsidR="0005222F" w:rsidRDefault="0005222F" w:rsidP="0005222F">
      <w:pPr>
        <w:spacing w:before="0"/>
        <w:ind w:firstLine="709"/>
        <w:rPr>
          <w:rFonts w:cs="Times New Roman"/>
          <w:szCs w:val="24"/>
        </w:rPr>
      </w:pPr>
      <w:r w:rsidRPr="00B31E6F">
        <w:rPr>
          <w:rFonts w:cs="Times New Roman"/>
          <w:szCs w:val="24"/>
        </w:rPr>
        <w:t xml:space="preserve">В рамках </w:t>
      </w:r>
      <w:r>
        <w:rPr>
          <w:rFonts w:cs="Times New Roman"/>
          <w:szCs w:val="24"/>
        </w:rPr>
        <w:t>функционального</w:t>
      </w:r>
      <w:r w:rsidRPr="00B31E6F">
        <w:rPr>
          <w:rFonts w:cs="Times New Roman"/>
          <w:szCs w:val="24"/>
        </w:rPr>
        <w:t xml:space="preserve"> назначения игра должна обеспечивать:</w:t>
      </w:r>
    </w:p>
    <w:p w14:paraId="32A0C178" w14:textId="372732F6" w:rsidR="003353C0" w:rsidRDefault="0005222F" w:rsidP="009D48F8">
      <w:pPr>
        <w:pStyle w:val="a0"/>
        <w:numPr>
          <w:ilvl w:val="0"/>
          <w:numId w:val="39"/>
        </w:numPr>
        <w:ind w:left="1134" w:hanging="447"/>
        <w:rPr>
          <w:rFonts w:cs="Times New Roman"/>
          <w:szCs w:val="24"/>
        </w:rPr>
      </w:pPr>
      <w:r>
        <w:rPr>
          <w:rFonts w:cs="Times New Roman"/>
          <w:szCs w:val="24"/>
        </w:rPr>
        <w:t>возможность установки символов крестик</w:t>
      </w:r>
      <w:r w:rsidR="00704A9F">
        <w:rPr>
          <w:rFonts w:cs="Times New Roman"/>
          <w:szCs w:val="24"/>
        </w:rPr>
        <w:t>а</w:t>
      </w:r>
      <w:r>
        <w:rPr>
          <w:rFonts w:cs="Times New Roman"/>
          <w:szCs w:val="24"/>
        </w:rPr>
        <w:t xml:space="preserve"> и нолик</w:t>
      </w:r>
      <w:r w:rsidR="00704A9F">
        <w:rPr>
          <w:rFonts w:cs="Times New Roman"/>
          <w:szCs w:val="24"/>
        </w:rPr>
        <w:t>а</w:t>
      </w:r>
      <w:r>
        <w:rPr>
          <w:rFonts w:cs="Times New Roman"/>
          <w:szCs w:val="24"/>
        </w:rPr>
        <w:t xml:space="preserve"> при помощи левой кнопки мыши</w:t>
      </w:r>
      <w:r w:rsidRPr="0005222F">
        <w:rPr>
          <w:rFonts w:cs="Times New Roman"/>
          <w:szCs w:val="24"/>
        </w:rPr>
        <w:t>;</w:t>
      </w:r>
    </w:p>
    <w:p w14:paraId="6632C020" w14:textId="4D41D9BA" w:rsidR="00704A9F" w:rsidRPr="00704A9F" w:rsidRDefault="00704A9F" w:rsidP="009D48F8">
      <w:pPr>
        <w:pStyle w:val="a0"/>
        <w:numPr>
          <w:ilvl w:val="0"/>
          <w:numId w:val="39"/>
        </w:numPr>
        <w:tabs>
          <w:tab w:val="clear" w:pos="1276"/>
          <w:tab w:val="left" w:pos="1134"/>
        </w:tabs>
        <w:ind w:left="1276" w:hanging="567"/>
        <w:rPr>
          <w:rFonts w:cs="Times New Roman"/>
          <w:szCs w:val="24"/>
        </w:rPr>
      </w:pPr>
      <w:r>
        <w:rPr>
          <w:rFonts w:cs="Times New Roman"/>
          <w:szCs w:val="24"/>
        </w:rPr>
        <w:t>отслеживание и отображение текущего счёта, а также фиксацию рекордного результата</w:t>
      </w:r>
      <w:r w:rsidRPr="00704A9F">
        <w:rPr>
          <w:rFonts w:cs="Times New Roman"/>
          <w:szCs w:val="24"/>
        </w:rPr>
        <w:t>.</w:t>
      </w:r>
    </w:p>
    <w:p w14:paraId="65EBEE70" w14:textId="58203B6A" w:rsidR="00847368" w:rsidRDefault="007E7E19" w:rsidP="008675CB">
      <w:pPr>
        <w:pStyle w:val="3"/>
      </w:pPr>
      <w:bookmarkStart w:id="12" w:name="_Toc193826843"/>
      <w:r>
        <w:t>Эксплуатационное назначение</w:t>
      </w:r>
      <w:bookmarkEnd w:id="12"/>
    </w:p>
    <w:p w14:paraId="4E7A96E8" w14:textId="77777777" w:rsidR="003353C0" w:rsidRPr="00B31E6F" w:rsidRDefault="003353C0" w:rsidP="003353C0">
      <w:pPr>
        <w:spacing w:before="0"/>
        <w:ind w:firstLine="709"/>
        <w:rPr>
          <w:rFonts w:cs="Times New Roman"/>
          <w:szCs w:val="24"/>
        </w:rPr>
      </w:pPr>
      <w:r w:rsidRPr="00B31E6F">
        <w:rPr>
          <w:rFonts w:cs="Times New Roman"/>
          <w:szCs w:val="24"/>
        </w:rPr>
        <w:t>В рамках эксплуатационного назначения игра должна обеспечивать:</w:t>
      </w:r>
    </w:p>
    <w:p w14:paraId="4FFC2303" w14:textId="77777777" w:rsidR="003353C0" w:rsidRPr="00B31E6F" w:rsidRDefault="003353C0" w:rsidP="003353C0">
      <w:pPr>
        <w:pStyle w:val="a0"/>
        <w:keepLines w:val="0"/>
        <w:numPr>
          <w:ilvl w:val="0"/>
          <w:numId w:val="35"/>
        </w:numPr>
        <w:ind w:left="0" w:firstLine="709"/>
        <w:rPr>
          <w:rFonts w:cs="Times New Roman"/>
          <w:szCs w:val="24"/>
        </w:rPr>
      </w:pPr>
      <w:r w:rsidRPr="00B31E6F">
        <w:rPr>
          <w:rFonts w:cs="Times New Roman"/>
          <w:szCs w:val="24"/>
        </w:rPr>
        <w:t>возможность использования продукта на персональных компьютерах под управлением современных операционных систем;</w:t>
      </w:r>
    </w:p>
    <w:p w14:paraId="16D8170A" w14:textId="77777777" w:rsidR="003353C0" w:rsidRPr="00B31E6F" w:rsidRDefault="003353C0" w:rsidP="003353C0">
      <w:pPr>
        <w:pStyle w:val="a0"/>
        <w:keepLines w:val="0"/>
        <w:numPr>
          <w:ilvl w:val="0"/>
          <w:numId w:val="35"/>
        </w:numPr>
        <w:ind w:left="0" w:firstLine="709"/>
        <w:rPr>
          <w:rFonts w:cs="Times New Roman"/>
          <w:szCs w:val="24"/>
        </w:rPr>
      </w:pPr>
      <w:r w:rsidRPr="00B31E6F">
        <w:rPr>
          <w:rFonts w:cs="Times New Roman"/>
          <w:szCs w:val="24"/>
        </w:rPr>
        <w:t>возможность быстрого запуска приложения без длительной установки или использования сложного дополнительного оборудования;</w:t>
      </w:r>
    </w:p>
    <w:p w14:paraId="7AF89227" w14:textId="77777777" w:rsidR="003353C0" w:rsidRPr="00B31E6F" w:rsidRDefault="003353C0" w:rsidP="003353C0">
      <w:pPr>
        <w:pStyle w:val="a0"/>
        <w:keepLines w:val="0"/>
        <w:numPr>
          <w:ilvl w:val="0"/>
          <w:numId w:val="35"/>
        </w:numPr>
        <w:ind w:left="0" w:firstLine="709"/>
        <w:rPr>
          <w:rFonts w:cs="Times New Roman"/>
          <w:szCs w:val="24"/>
        </w:rPr>
      </w:pPr>
      <w:r w:rsidRPr="00B31E6F">
        <w:rPr>
          <w:rFonts w:cs="Times New Roman"/>
          <w:szCs w:val="24"/>
        </w:rPr>
        <w:t>возможность работы в автономном режиме без необходимости постоянного подключения к сети Интернет;</w:t>
      </w:r>
    </w:p>
    <w:p w14:paraId="2D0BD2DD" w14:textId="77777777" w:rsidR="003353C0" w:rsidRPr="00B31E6F" w:rsidRDefault="003353C0" w:rsidP="003353C0">
      <w:pPr>
        <w:pStyle w:val="a0"/>
        <w:keepLines w:val="0"/>
        <w:numPr>
          <w:ilvl w:val="0"/>
          <w:numId w:val="35"/>
        </w:numPr>
        <w:ind w:left="0" w:firstLine="709"/>
        <w:rPr>
          <w:rFonts w:cs="Times New Roman"/>
          <w:szCs w:val="24"/>
        </w:rPr>
      </w:pPr>
      <w:r w:rsidRPr="00B31E6F">
        <w:rPr>
          <w:rFonts w:cs="Times New Roman"/>
          <w:szCs w:val="24"/>
        </w:rPr>
        <w:t>возможность сохранения игровых и пользовательских настроек в локальном хранилище устройства для обеспечения конфиденциальности;</w:t>
      </w:r>
    </w:p>
    <w:p w14:paraId="39A522F4" w14:textId="71DDB3AB" w:rsidR="003353C0" w:rsidRPr="00E029FC" w:rsidRDefault="003353C0" w:rsidP="003353C0">
      <w:pPr>
        <w:pStyle w:val="a0"/>
        <w:keepLines w:val="0"/>
        <w:numPr>
          <w:ilvl w:val="0"/>
          <w:numId w:val="35"/>
        </w:numPr>
        <w:ind w:left="0" w:firstLine="709"/>
        <w:rPr>
          <w:rFonts w:cs="Times New Roman"/>
          <w:szCs w:val="24"/>
        </w:rPr>
      </w:pPr>
      <w:r w:rsidRPr="00B31E6F">
        <w:rPr>
          <w:rFonts w:cs="Times New Roman"/>
          <w:szCs w:val="24"/>
        </w:rPr>
        <w:t xml:space="preserve">минимальное потребление системных ресурсов, обеспечивающее плавную работу приложения </w:t>
      </w:r>
      <w:r w:rsidRPr="00E029FC">
        <w:rPr>
          <w:rFonts w:cs="Times New Roman"/>
          <w:szCs w:val="24"/>
        </w:rPr>
        <w:t>даже на устройствах с низкими техническими характеристиками</w:t>
      </w:r>
      <w:r w:rsidR="001E0841">
        <w:rPr>
          <w:rFonts w:cs="Times New Roman"/>
          <w:szCs w:val="24"/>
        </w:rPr>
        <w:t>.</w:t>
      </w:r>
    </w:p>
    <w:p w14:paraId="78C8E809" w14:textId="77777777" w:rsidR="003353C0" w:rsidRPr="003353C0" w:rsidRDefault="003353C0" w:rsidP="003353C0"/>
    <w:p w14:paraId="3C1A1A40" w14:textId="2123C1BE" w:rsidR="0002309A" w:rsidRDefault="0002309A" w:rsidP="0002309A">
      <w:pPr>
        <w:pStyle w:val="1"/>
      </w:pPr>
      <w:bookmarkStart w:id="13" w:name="_Toc193826844"/>
      <w:r>
        <w:lastRenderedPageBreak/>
        <w:t xml:space="preserve">Анализ </w:t>
      </w:r>
      <w:r w:rsidR="00E61B22">
        <w:t>предметной области</w:t>
      </w:r>
      <w:bookmarkEnd w:id="13"/>
    </w:p>
    <w:p w14:paraId="678008DF" w14:textId="0B65D820" w:rsidR="00F65A78" w:rsidRPr="00F65A78" w:rsidRDefault="00F65A78" w:rsidP="00F65A78">
      <w:r>
        <w:t xml:space="preserve">В данном разделе настоящего технического задания находится </w:t>
      </w:r>
      <w:proofErr w:type="spellStart"/>
      <w:r>
        <w:t>описнаие</w:t>
      </w:r>
      <w:proofErr w:type="spellEnd"/>
      <w:r>
        <w:t xml:space="preserve"> предметной области и обзор аналогов.</w:t>
      </w:r>
    </w:p>
    <w:p w14:paraId="506DEC74" w14:textId="46E99203" w:rsidR="0002309A" w:rsidRDefault="0002309A" w:rsidP="0002309A">
      <w:pPr>
        <w:pStyle w:val="2"/>
      </w:pPr>
      <w:bookmarkStart w:id="14" w:name="_Toc193826845"/>
      <w:r>
        <w:t>Описание предметной области</w:t>
      </w:r>
      <w:bookmarkEnd w:id="14"/>
    </w:p>
    <w:p w14:paraId="47277A75" w14:textId="3C918BD7" w:rsidR="00F65A78" w:rsidRDefault="00EC4DA3" w:rsidP="00EC4DA3">
      <w:r>
        <w:t>Игра «Крестики-нолики»</w:t>
      </w:r>
      <w:r w:rsidR="00F65A78">
        <w:t xml:space="preserve"> </w:t>
      </w:r>
      <w:r>
        <w:t xml:space="preserve">суть заключается в пошаговом противостоянии двух соперников, которые стремятся первыми выстроить ряд из трех своих знаков (крестиков или ноликов) по горизонтали, вертикали или диагонали. </w:t>
      </w:r>
    </w:p>
    <w:p w14:paraId="776664C7" w14:textId="7B21B382" w:rsidR="002C2F83" w:rsidRDefault="002C2F83" w:rsidP="002C2F83">
      <w:r>
        <w:t>История</w:t>
      </w:r>
      <w:r w:rsidRPr="002C2F83">
        <w:t xml:space="preserve">: </w:t>
      </w:r>
      <w:r>
        <w:t xml:space="preserve">игра известна более 3000 лет. Её прообразы находили в Древнем Египте (на крышках сосудов), Римской империи и средневековой Европе. Современный вид с сеткой 3×3 и обозначениями X и O окончательно сформировался в XIX веке в Англии под названием </w:t>
      </w:r>
      <w:proofErr w:type="spellStart"/>
      <w:r>
        <w:t>Noughts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Crosses</w:t>
      </w:r>
      <w:proofErr w:type="spellEnd"/>
      <w:r>
        <w:t>.</w:t>
      </w:r>
    </w:p>
    <w:p w14:paraId="0317D6DE" w14:textId="59F4F195" w:rsidR="002C2F83" w:rsidRDefault="002C2F83" w:rsidP="002C2F83">
      <w:r>
        <w:t>Виды</w:t>
      </w:r>
      <w:r w:rsidRPr="002C2F83">
        <w:t xml:space="preserve">: </w:t>
      </w:r>
      <w:r>
        <w:t>существует несколько разновидностей игры: классические крестики-нолики (поле 3×3), расширенные варианты (4×4, 5×5 и больше, где нужно выстроить 4–5 знаков в ряд), объёмные (3D-крестики-нолики на кубе), «</w:t>
      </w:r>
      <w:proofErr w:type="spellStart"/>
      <w:r>
        <w:t>Гомоку</w:t>
      </w:r>
      <w:proofErr w:type="spellEnd"/>
      <w:r>
        <w:t>» (азиатская версия на бесконечном поле с задачей собрать 5 знаков в ряд), а также варианты с дополнительными правилами, например «</w:t>
      </w:r>
      <w:proofErr w:type="spellStart"/>
      <w:r>
        <w:t>Таблут</w:t>
      </w:r>
      <w:proofErr w:type="spellEnd"/>
      <w:r>
        <w:t>» или «Дикие крестики-нолики» с возможностью передвигать свои знаки.</w:t>
      </w:r>
    </w:p>
    <w:p w14:paraId="4A6E50FF" w14:textId="106C2BFC" w:rsidR="002C2F83" w:rsidRDefault="002C2F83" w:rsidP="002C2F83">
      <w:r>
        <w:t>Статистика</w:t>
      </w:r>
      <w:r w:rsidRPr="002C2F83">
        <w:t xml:space="preserve">: </w:t>
      </w:r>
      <w:r>
        <w:t>в классической игре при идеальной игре обоих соперников всегда фиксируется ничья. Всего возможно около 255 168 партий, из них 131 184 заканчиваются победой одного из игроков, а 77 904 — ничьей (с учётом симметрии уникальных игр насчитывается 26 830). Первый игрок (крестики) имеет статистическое преимущество примерно 8–10% при игре новичков, но при оптимальной стратегии это преимущество сводится к нулю.</w:t>
      </w:r>
    </w:p>
    <w:p w14:paraId="2978CADB" w14:textId="03ECDC8E" w:rsidR="002C2F83" w:rsidRDefault="002C2F83" w:rsidP="002C2F83">
      <w:r>
        <w:t>Целевая аудитория</w:t>
      </w:r>
      <w:r w:rsidRPr="002C2F83">
        <w:t xml:space="preserve">: </w:t>
      </w:r>
      <w:r>
        <w:t>в игру играют дети от 4 до 10 лет, взрослые, программисты), а также пожилые люди</w:t>
      </w:r>
      <w:r w:rsidR="009C3683">
        <w:t>.</w:t>
      </w:r>
    </w:p>
    <w:p w14:paraId="2059FA56" w14:textId="69B156E0" w:rsidR="002C2F83" w:rsidRDefault="002C2F83" w:rsidP="002C2F83">
      <w:r>
        <w:t>Коммерция</w:t>
      </w:r>
      <w:r w:rsidRPr="002C2F83">
        <w:t xml:space="preserve">: </w:t>
      </w:r>
      <w:r>
        <w:t>прямые продажи классических крестиков-ноликов почти не приносят прибыли из-за низкой цены и множества бесплатных копий. Основной заработок идёт на мобильных приложениях (реклама, донаты за оформление)</w:t>
      </w:r>
      <w:r w:rsidR="009C3683">
        <w:t>,</w:t>
      </w:r>
      <w:r>
        <w:t xml:space="preserve"> а также в обучающих детских наборах, где крестики-нолики используются для развития логики.</w:t>
      </w:r>
    </w:p>
    <w:p w14:paraId="1802CE84" w14:textId="3EB9509B" w:rsidR="002C2F83" w:rsidRDefault="009C3683" w:rsidP="009C3683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C3CF8DD" w14:textId="3D1E89B0" w:rsidR="002C2F83" w:rsidRPr="002C2F83" w:rsidRDefault="0002309A" w:rsidP="002C2F83">
      <w:pPr>
        <w:pStyle w:val="2"/>
      </w:pPr>
      <w:bookmarkStart w:id="15" w:name="_Toc193826846"/>
      <w:r>
        <w:lastRenderedPageBreak/>
        <w:t>Обзор аналогов</w:t>
      </w:r>
      <w:bookmarkEnd w:id="15"/>
    </w:p>
    <w:p w14:paraId="5CC33C2D" w14:textId="0070F32B" w:rsidR="0059054B" w:rsidRPr="00F65A78" w:rsidRDefault="0059054B" w:rsidP="0059054B">
      <w:pPr>
        <w:rPr>
          <w:rFonts w:cs="Times New Roman"/>
          <w:szCs w:val="24"/>
        </w:rPr>
      </w:pPr>
      <w:r w:rsidRPr="001C16D6">
        <w:rPr>
          <w:rFonts w:cs="Times New Roman"/>
          <w:szCs w:val="24"/>
        </w:rPr>
        <w:t>Аналог 1</w:t>
      </w:r>
      <w:r w:rsidR="00032242" w:rsidRPr="00F65A78">
        <w:rPr>
          <w:rFonts w:cs="Times New Roman"/>
          <w:szCs w:val="24"/>
        </w:rPr>
        <w:t>.</w:t>
      </w:r>
      <w:r w:rsidR="00F65A78">
        <w:rPr>
          <w:rFonts w:cs="Times New Roman"/>
          <w:szCs w:val="24"/>
        </w:rPr>
        <w:t xml:space="preserve"> </w:t>
      </w:r>
      <w:r w:rsidR="00F65A78" w:rsidRPr="00F65A78">
        <w:rPr>
          <w:rFonts w:cs="Times New Roman"/>
          <w:szCs w:val="24"/>
        </w:rPr>
        <w:t xml:space="preserve">Крестики-Нолики (от </w:t>
      </w:r>
      <w:proofErr w:type="spellStart"/>
      <w:r w:rsidR="00F65A78" w:rsidRPr="00F65A78">
        <w:rPr>
          <w:rFonts w:cs="Times New Roman"/>
          <w:szCs w:val="24"/>
        </w:rPr>
        <w:t>Jtaugner</w:t>
      </w:r>
      <w:proofErr w:type="spellEnd"/>
      <w:r w:rsidR="00F65A78" w:rsidRPr="00F65A78">
        <w:rPr>
          <w:rFonts w:cs="Times New Roman"/>
          <w:szCs w:val="24"/>
        </w:rPr>
        <w:t>)</w:t>
      </w:r>
      <w:r w:rsidR="003063FA" w:rsidRPr="003063FA">
        <w:rPr>
          <w:rFonts w:cs="Times New Roman"/>
          <w:szCs w:val="24"/>
        </w:rPr>
        <w:t xml:space="preserve"> </w:t>
      </w:r>
      <w:r w:rsidR="00BD4FE0">
        <w:rPr>
          <w:rStyle w:val="af9"/>
          <w:rFonts w:cs="Times New Roman"/>
          <w:szCs w:val="24"/>
        </w:rPr>
        <w:footnoteReference w:id="2"/>
      </w:r>
    </w:p>
    <w:p w14:paraId="18F020C2" w14:textId="2FC228BB" w:rsidR="00A82C3B" w:rsidRPr="00A82C3B" w:rsidRDefault="00A82C3B" w:rsidP="0059054B">
      <w:r>
        <w:t>Игровое поле представляет собой сетку 3</w:t>
      </w:r>
      <w:r>
        <w:rPr>
          <w:lang w:val="en-US"/>
        </w:rPr>
        <w:t>x</w:t>
      </w:r>
      <w:r w:rsidRPr="00A82C3B">
        <w:t>3</w:t>
      </w:r>
      <w:r>
        <w:t>. Цель сделать три одинаковых символа в ряд.</w:t>
      </w:r>
    </w:p>
    <w:p w14:paraId="1A66086D" w14:textId="77777777" w:rsidR="0059054B" w:rsidRDefault="0059054B" w:rsidP="008F1960">
      <w:pPr>
        <w:jc w:val="center"/>
        <w:rPr>
          <w:szCs w:val="24"/>
          <w:lang w:val="en-US"/>
        </w:rPr>
      </w:pPr>
      <w:r w:rsidRPr="0059054B">
        <w:rPr>
          <w:noProof/>
          <w:szCs w:val="24"/>
        </w:rPr>
        <w:drawing>
          <wp:inline distT="0" distB="0" distL="0" distR="0" wp14:anchorId="29EE182E" wp14:editId="57AF226F">
            <wp:extent cx="5829300" cy="4535700"/>
            <wp:effectExtent l="0" t="0" r="0" b="0"/>
            <wp:docPr id="1731936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36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9945" cy="456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7E6A" w14:textId="39861DEF" w:rsidR="0005222F" w:rsidRPr="006A76BA" w:rsidRDefault="0059054B" w:rsidP="00BD4FE0">
      <w:pPr>
        <w:jc w:val="center"/>
        <w:rPr>
          <w:szCs w:val="24"/>
        </w:rPr>
      </w:pPr>
      <w:r>
        <w:rPr>
          <w:szCs w:val="24"/>
        </w:rPr>
        <w:t xml:space="preserve">Рисунок 1 – </w:t>
      </w:r>
      <w:r w:rsidR="00F65A78">
        <w:rPr>
          <w:szCs w:val="24"/>
        </w:rPr>
        <w:t>Скриншот</w:t>
      </w:r>
      <w:r>
        <w:rPr>
          <w:szCs w:val="24"/>
        </w:rPr>
        <w:t xml:space="preserve"> </w:t>
      </w:r>
      <w:r w:rsidR="00F65A78">
        <w:rPr>
          <w:szCs w:val="24"/>
        </w:rPr>
        <w:t xml:space="preserve">интерфейса </w:t>
      </w:r>
      <w:r w:rsidR="00F65A78" w:rsidRPr="00F65A78">
        <w:rPr>
          <w:szCs w:val="24"/>
        </w:rPr>
        <w:t xml:space="preserve">Крестики-Нолики (от </w:t>
      </w:r>
      <w:proofErr w:type="spellStart"/>
      <w:r w:rsidR="00F65A78" w:rsidRPr="00F65A78">
        <w:rPr>
          <w:szCs w:val="24"/>
        </w:rPr>
        <w:t>Jtaugner</w:t>
      </w:r>
      <w:proofErr w:type="spellEnd"/>
      <w:r w:rsidR="00F65A78" w:rsidRPr="00F65A78">
        <w:rPr>
          <w:szCs w:val="24"/>
        </w:rPr>
        <w:t xml:space="preserve">) </w:t>
      </w:r>
    </w:p>
    <w:p w14:paraId="575DF917" w14:textId="77777777" w:rsidR="0059054B" w:rsidRPr="0059054B" w:rsidRDefault="0059054B" w:rsidP="0059054B">
      <w:pPr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Плюсы:</w:t>
      </w:r>
    </w:p>
    <w:p w14:paraId="4B29C9BC" w14:textId="372A175E" w:rsidR="0059054B" w:rsidRPr="001E3C44" w:rsidRDefault="0059054B" w:rsidP="001E3C44">
      <w:pPr>
        <w:pStyle w:val="a0"/>
        <w:numPr>
          <w:ilvl w:val="0"/>
          <w:numId w:val="32"/>
        </w:numPr>
        <w:rPr>
          <w:rFonts w:cs="Times New Roman"/>
          <w:szCs w:val="24"/>
        </w:rPr>
      </w:pPr>
      <w:r w:rsidRPr="001E3C44">
        <w:rPr>
          <w:rFonts w:cs="Times New Roman"/>
          <w:szCs w:val="24"/>
        </w:rPr>
        <w:t>присутствует игра против умного бота;</w:t>
      </w:r>
    </w:p>
    <w:p w14:paraId="1D2D1E18" w14:textId="75B677E4" w:rsidR="0059054B" w:rsidRPr="001E3C44" w:rsidRDefault="0059054B" w:rsidP="001E3C44">
      <w:pPr>
        <w:pStyle w:val="a0"/>
        <w:numPr>
          <w:ilvl w:val="0"/>
          <w:numId w:val="32"/>
        </w:numPr>
        <w:rPr>
          <w:rFonts w:cs="Times New Roman"/>
          <w:szCs w:val="24"/>
        </w:rPr>
      </w:pPr>
      <w:r w:rsidRPr="001E3C44">
        <w:rPr>
          <w:rFonts w:cs="Times New Roman"/>
          <w:szCs w:val="24"/>
        </w:rPr>
        <w:t>светлая цветовая гамма.</w:t>
      </w:r>
    </w:p>
    <w:p w14:paraId="66E84EAA" w14:textId="77777777" w:rsidR="0059054B" w:rsidRPr="0059054B" w:rsidRDefault="0059054B" w:rsidP="0059054B">
      <w:pPr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Минусы:</w:t>
      </w:r>
    </w:p>
    <w:p w14:paraId="791EC8B0" w14:textId="770AF9DB" w:rsidR="0059054B" w:rsidRPr="001E3C44" w:rsidRDefault="00BD4FE0" w:rsidP="001E3C44">
      <w:pPr>
        <w:pStyle w:val="a0"/>
        <w:numPr>
          <w:ilvl w:val="0"/>
          <w:numId w:val="3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более 70</w:t>
      </w:r>
      <w:r w:rsidRPr="00BD4FE0">
        <w:rPr>
          <w:rFonts w:cs="Times New Roman"/>
          <w:szCs w:val="24"/>
        </w:rPr>
        <w:t>%</w:t>
      </w:r>
      <w:r w:rsidR="0059054B" w:rsidRPr="001E3C44">
        <w:rPr>
          <w:rFonts w:cs="Times New Roman"/>
          <w:szCs w:val="24"/>
        </w:rPr>
        <w:t xml:space="preserve"> пустого пространства на экране;</w:t>
      </w:r>
    </w:p>
    <w:p w14:paraId="2D060E96" w14:textId="24A77764" w:rsidR="0059054B" w:rsidRPr="001E3C44" w:rsidRDefault="0059054B" w:rsidP="001E3C44">
      <w:pPr>
        <w:pStyle w:val="a0"/>
        <w:numPr>
          <w:ilvl w:val="0"/>
          <w:numId w:val="33"/>
        </w:numPr>
        <w:rPr>
          <w:rFonts w:cs="Times New Roman"/>
          <w:szCs w:val="24"/>
        </w:rPr>
      </w:pPr>
      <w:r w:rsidRPr="001E3C44">
        <w:rPr>
          <w:rFonts w:cs="Times New Roman"/>
          <w:szCs w:val="24"/>
        </w:rPr>
        <w:t>отсутствует возможность игр</w:t>
      </w:r>
      <w:r w:rsidR="00B424C5" w:rsidRPr="001E3C44">
        <w:rPr>
          <w:rFonts w:cs="Times New Roman"/>
          <w:szCs w:val="24"/>
        </w:rPr>
        <w:t>ы</w:t>
      </w:r>
      <w:r w:rsidRPr="001E3C44">
        <w:rPr>
          <w:rFonts w:cs="Times New Roman"/>
          <w:szCs w:val="24"/>
        </w:rPr>
        <w:t xml:space="preserve"> против другого игрока;</w:t>
      </w:r>
    </w:p>
    <w:p w14:paraId="0C6E4AC7" w14:textId="0D777BF7" w:rsidR="00122C5F" w:rsidRPr="002C2F83" w:rsidRDefault="0059054B" w:rsidP="002C2F83">
      <w:pPr>
        <w:pStyle w:val="a0"/>
        <w:numPr>
          <w:ilvl w:val="0"/>
          <w:numId w:val="33"/>
        </w:numPr>
        <w:rPr>
          <w:rFonts w:cs="Times New Roman"/>
          <w:szCs w:val="24"/>
        </w:rPr>
      </w:pPr>
      <w:r w:rsidRPr="001E3C44">
        <w:rPr>
          <w:rFonts w:cs="Times New Roman"/>
          <w:szCs w:val="24"/>
        </w:rPr>
        <w:t>отсутствует возможность выйти из матча в меню во время игры.</w:t>
      </w:r>
    </w:p>
    <w:p w14:paraId="33110AEA" w14:textId="12E24A97" w:rsidR="00122C5F" w:rsidRPr="00A36FE6" w:rsidRDefault="00A36FE6" w:rsidP="00A36FE6">
      <w:pPr>
        <w:spacing w:before="0" w:after="200" w:line="276" w:lineRule="auto"/>
        <w:ind w:firstLine="0"/>
        <w:contextualSpacing w:val="0"/>
        <w:jc w:val="left"/>
        <w:rPr>
          <w:rFonts w:cs="Times New Roman"/>
          <w:szCs w:val="24"/>
        </w:rPr>
      </w:pPr>
      <w:r w:rsidRPr="006A76BA">
        <w:rPr>
          <w:rFonts w:cs="Times New Roman"/>
          <w:szCs w:val="24"/>
        </w:rPr>
        <w:br w:type="page"/>
      </w:r>
    </w:p>
    <w:p w14:paraId="5D3CDFA1" w14:textId="695BDC3D" w:rsidR="0059054B" w:rsidRPr="00BD4FE0" w:rsidRDefault="0059054B" w:rsidP="00BD4FE0">
      <w:pPr>
        <w:ind w:firstLine="0"/>
        <w:rPr>
          <w:rFonts w:cs="Times New Roman"/>
          <w:szCs w:val="24"/>
        </w:rPr>
      </w:pPr>
      <w:r w:rsidRPr="0059054B">
        <w:rPr>
          <w:rFonts w:cs="Times New Roman"/>
          <w:szCs w:val="24"/>
        </w:rPr>
        <w:lastRenderedPageBreak/>
        <w:t>Аналог 2</w:t>
      </w:r>
      <w:r w:rsidR="00032242" w:rsidRPr="0001481B">
        <w:rPr>
          <w:rFonts w:cs="Times New Roman"/>
          <w:szCs w:val="24"/>
        </w:rPr>
        <w:t>.</w:t>
      </w:r>
      <w:r w:rsidR="00A82C3B">
        <w:rPr>
          <w:rFonts w:cs="Times New Roman"/>
          <w:szCs w:val="24"/>
        </w:rPr>
        <w:t xml:space="preserve"> </w:t>
      </w:r>
      <w:r w:rsidR="00A82C3B" w:rsidRPr="00A82C3B">
        <w:rPr>
          <w:rFonts w:cs="Times New Roman"/>
          <w:szCs w:val="24"/>
        </w:rPr>
        <w:t>Крестики Нолики в тетради (от KJ)</w:t>
      </w:r>
      <w:r w:rsidR="00BD4FE0" w:rsidRPr="00BD4FE0">
        <w:rPr>
          <w:rFonts w:cs="Times New Roman"/>
          <w:szCs w:val="24"/>
        </w:rPr>
        <w:t xml:space="preserve"> </w:t>
      </w:r>
      <w:r w:rsidR="003063FA">
        <w:rPr>
          <w:rStyle w:val="af9"/>
          <w:rFonts w:cs="Times New Roman"/>
          <w:szCs w:val="24"/>
        </w:rPr>
        <w:footnoteReference w:id="3"/>
      </w:r>
    </w:p>
    <w:p w14:paraId="035C1A1B" w14:textId="156D0C59" w:rsidR="0059054B" w:rsidRPr="00BD4FE0" w:rsidRDefault="00A82C3B" w:rsidP="00BD4FE0">
      <w:pPr>
        <w:ind w:firstLine="0"/>
        <w:rPr>
          <w:rFonts w:cs="Times New Roman"/>
          <w:szCs w:val="24"/>
        </w:rPr>
      </w:pPr>
      <w:r>
        <w:t>Игровое поле представляет собой сетку 3</w:t>
      </w:r>
      <w:r>
        <w:rPr>
          <w:lang w:val="en-US"/>
        </w:rPr>
        <w:t>x</w:t>
      </w:r>
      <w:r w:rsidRPr="00A82C3B">
        <w:t>3</w:t>
      </w:r>
      <w:r>
        <w:t>. Цель сделать три одинаковых символа в ряд.</w:t>
      </w:r>
    </w:p>
    <w:p w14:paraId="7F621F86" w14:textId="77777777" w:rsidR="0059054B" w:rsidRDefault="0059054B" w:rsidP="008F1960">
      <w:pPr>
        <w:jc w:val="center"/>
        <w:rPr>
          <w:szCs w:val="24"/>
        </w:rPr>
      </w:pPr>
      <w:r w:rsidRPr="0059054B">
        <w:rPr>
          <w:noProof/>
          <w:szCs w:val="24"/>
        </w:rPr>
        <w:drawing>
          <wp:inline distT="0" distB="0" distL="0" distR="0" wp14:anchorId="7A7E58A7" wp14:editId="5EA01D51">
            <wp:extent cx="4505325" cy="3754036"/>
            <wp:effectExtent l="0" t="0" r="0" b="0"/>
            <wp:docPr id="605362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62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0873" cy="378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ADDE" w14:textId="69371F5B" w:rsidR="0059054B" w:rsidRPr="006A76BA" w:rsidRDefault="0059054B" w:rsidP="00BD4FE0">
      <w:pPr>
        <w:jc w:val="center"/>
        <w:rPr>
          <w:szCs w:val="24"/>
        </w:rPr>
      </w:pPr>
      <w:r>
        <w:rPr>
          <w:szCs w:val="24"/>
        </w:rPr>
        <w:t xml:space="preserve">Рисунок 2 – </w:t>
      </w:r>
      <w:r w:rsidR="00691651">
        <w:rPr>
          <w:szCs w:val="24"/>
        </w:rPr>
        <w:t xml:space="preserve">Скриншот интерфейса </w:t>
      </w:r>
      <w:r w:rsidR="00691651" w:rsidRPr="00A82C3B">
        <w:rPr>
          <w:rFonts w:cs="Times New Roman"/>
          <w:szCs w:val="24"/>
        </w:rPr>
        <w:t>Крестики Нолики в тетради (от KJ)</w:t>
      </w:r>
    </w:p>
    <w:p w14:paraId="72604DD7" w14:textId="77777777" w:rsidR="0059054B" w:rsidRPr="00691651" w:rsidRDefault="0059054B" w:rsidP="0059054B">
      <w:pPr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Плюсы</w:t>
      </w:r>
      <w:r w:rsidRPr="00691651">
        <w:rPr>
          <w:rFonts w:cs="Times New Roman"/>
          <w:szCs w:val="24"/>
        </w:rPr>
        <w:t>:</w:t>
      </w:r>
    </w:p>
    <w:p w14:paraId="73971C2D" w14:textId="77777777" w:rsidR="0059054B" w:rsidRPr="0059054B" w:rsidRDefault="0059054B" w:rsidP="0059054B">
      <w:pPr>
        <w:pStyle w:val="a0"/>
        <w:keepLines w:val="0"/>
        <w:numPr>
          <w:ilvl w:val="0"/>
          <w:numId w:val="25"/>
        </w:numPr>
        <w:tabs>
          <w:tab w:val="clear" w:pos="1276"/>
        </w:tabs>
        <w:spacing w:after="160"/>
        <w:ind w:left="851" w:hanging="284"/>
        <w:jc w:val="left"/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присутствует игра против бота и игрока;</w:t>
      </w:r>
    </w:p>
    <w:p w14:paraId="1254D1AF" w14:textId="77777777" w:rsidR="0059054B" w:rsidRPr="0059054B" w:rsidRDefault="0059054B" w:rsidP="0059054B">
      <w:pPr>
        <w:pStyle w:val="a0"/>
        <w:keepLines w:val="0"/>
        <w:numPr>
          <w:ilvl w:val="0"/>
          <w:numId w:val="25"/>
        </w:numPr>
        <w:tabs>
          <w:tab w:val="clear" w:pos="1276"/>
        </w:tabs>
        <w:spacing w:after="160"/>
        <w:ind w:left="851" w:hanging="284"/>
        <w:jc w:val="left"/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присутствует кнопка выхода в меню во время игры;</w:t>
      </w:r>
    </w:p>
    <w:p w14:paraId="5AFCDAB9" w14:textId="77777777" w:rsidR="0059054B" w:rsidRPr="0059054B" w:rsidRDefault="0059054B" w:rsidP="0059054B">
      <w:pPr>
        <w:pStyle w:val="a0"/>
        <w:keepLines w:val="0"/>
        <w:numPr>
          <w:ilvl w:val="0"/>
          <w:numId w:val="25"/>
        </w:numPr>
        <w:tabs>
          <w:tab w:val="clear" w:pos="1276"/>
        </w:tabs>
        <w:spacing w:after="160"/>
        <w:ind w:left="851" w:hanging="284"/>
        <w:jc w:val="left"/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присутствует отображение, какой игрок ходит на данный момент.</w:t>
      </w:r>
    </w:p>
    <w:p w14:paraId="315FD53B" w14:textId="77777777" w:rsidR="0059054B" w:rsidRPr="0059054B" w:rsidRDefault="0059054B" w:rsidP="0059054B">
      <w:pPr>
        <w:rPr>
          <w:rFonts w:cs="Times New Roman"/>
          <w:szCs w:val="24"/>
          <w:lang w:val="en-US"/>
        </w:rPr>
      </w:pPr>
      <w:r w:rsidRPr="0059054B">
        <w:rPr>
          <w:rFonts w:cs="Times New Roman"/>
          <w:szCs w:val="24"/>
        </w:rPr>
        <w:t>Минусы</w:t>
      </w:r>
      <w:r w:rsidRPr="0059054B">
        <w:rPr>
          <w:rFonts w:cs="Times New Roman"/>
          <w:szCs w:val="24"/>
          <w:lang w:val="en-US"/>
        </w:rPr>
        <w:t>:</w:t>
      </w:r>
    </w:p>
    <w:p w14:paraId="44841319" w14:textId="0E472ACB" w:rsidR="0059054B" w:rsidRPr="0059054B" w:rsidRDefault="0059054B" w:rsidP="0059054B">
      <w:pPr>
        <w:pStyle w:val="a0"/>
        <w:keepLines w:val="0"/>
        <w:numPr>
          <w:ilvl w:val="0"/>
          <w:numId w:val="25"/>
        </w:numPr>
        <w:tabs>
          <w:tab w:val="clear" w:pos="1276"/>
        </w:tabs>
        <w:spacing w:after="160"/>
        <w:ind w:left="851" w:hanging="284"/>
        <w:jc w:val="left"/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 xml:space="preserve">тексты занимают </w:t>
      </w:r>
      <w:r w:rsidR="00F54363" w:rsidRPr="00691DB2">
        <w:rPr>
          <w:rFonts w:cs="Times New Roman"/>
          <w:szCs w:val="24"/>
        </w:rPr>
        <w:t>40</w:t>
      </w:r>
      <w:r w:rsidR="00F54363">
        <w:rPr>
          <w:rFonts w:cs="Times New Roman"/>
          <w:szCs w:val="24"/>
        </w:rPr>
        <w:t>%</w:t>
      </w:r>
      <w:r w:rsidRPr="0059054B">
        <w:rPr>
          <w:rFonts w:cs="Times New Roman"/>
          <w:szCs w:val="24"/>
        </w:rPr>
        <w:t xml:space="preserve"> места на экране;</w:t>
      </w:r>
    </w:p>
    <w:p w14:paraId="4FB835C7" w14:textId="44FA4A54" w:rsidR="00A36FE6" w:rsidRPr="00B31FB6" w:rsidRDefault="0059054B" w:rsidP="00B31FB6">
      <w:pPr>
        <w:pStyle w:val="a0"/>
        <w:keepLines w:val="0"/>
        <w:numPr>
          <w:ilvl w:val="0"/>
          <w:numId w:val="25"/>
        </w:numPr>
        <w:tabs>
          <w:tab w:val="clear" w:pos="1276"/>
        </w:tabs>
        <w:spacing w:after="160"/>
        <w:ind w:left="851" w:hanging="284"/>
        <w:jc w:val="left"/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присутствуют красные линии на заднем фоне.</w:t>
      </w:r>
      <w:r w:rsidR="00B31FB6" w:rsidRPr="00B31FB6">
        <w:rPr>
          <w:rFonts w:cs="Times New Roman"/>
          <w:szCs w:val="24"/>
        </w:rPr>
        <w:br w:type="page"/>
      </w:r>
    </w:p>
    <w:p w14:paraId="5701B932" w14:textId="53749784" w:rsidR="0059054B" w:rsidRPr="00B400B6" w:rsidRDefault="0059054B" w:rsidP="0059054B">
      <w:pPr>
        <w:rPr>
          <w:rFonts w:cs="Times New Roman"/>
          <w:szCs w:val="24"/>
          <w:lang w:val="en-US"/>
        </w:rPr>
      </w:pPr>
      <w:r w:rsidRPr="0059054B">
        <w:rPr>
          <w:rFonts w:cs="Times New Roman"/>
          <w:szCs w:val="24"/>
        </w:rPr>
        <w:lastRenderedPageBreak/>
        <w:t>Аналог 3</w:t>
      </w:r>
      <w:r w:rsidR="00032242" w:rsidRPr="0001481B">
        <w:rPr>
          <w:rFonts w:cs="Times New Roman"/>
          <w:szCs w:val="24"/>
        </w:rPr>
        <w:t>.</w:t>
      </w:r>
      <w:r w:rsidR="00A82C3B" w:rsidRPr="00A82C3B">
        <w:t xml:space="preserve"> </w:t>
      </w:r>
      <w:r w:rsidR="00A82C3B">
        <w:t xml:space="preserve"> </w:t>
      </w:r>
      <w:r w:rsidR="00A82C3B" w:rsidRPr="00A82C3B">
        <w:rPr>
          <w:rFonts w:cs="Times New Roman"/>
          <w:szCs w:val="24"/>
        </w:rPr>
        <w:t xml:space="preserve">Крестики-нолики 3х3,4х4,5х5 (от </w:t>
      </w:r>
      <w:proofErr w:type="spellStart"/>
      <w:r w:rsidR="00A82C3B" w:rsidRPr="00A82C3B">
        <w:rPr>
          <w:rFonts w:cs="Times New Roman"/>
          <w:szCs w:val="24"/>
        </w:rPr>
        <w:t>sb-games</w:t>
      </w:r>
      <w:proofErr w:type="spellEnd"/>
      <w:r w:rsidR="00691651">
        <w:rPr>
          <w:rFonts w:cs="Times New Roman"/>
          <w:szCs w:val="24"/>
        </w:rPr>
        <w:t>)</w:t>
      </w:r>
      <w:r w:rsidR="00BD4FE0" w:rsidRPr="00BD4FE0">
        <w:rPr>
          <w:rStyle w:val="30"/>
          <w:szCs w:val="24"/>
        </w:rPr>
        <w:t xml:space="preserve"> </w:t>
      </w:r>
      <w:r w:rsidR="003063FA">
        <w:rPr>
          <w:rStyle w:val="af9"/>
          <w:rFonts w:eastAsiaTheme="majorEastAsia" w:cs="Times New Roman"/>
          <w:b/>
          <w:bCs/>
          <w:szCs w:val="24"/>
        </w:rPr>
        <w:footnoteReference w:id="4"/>
      </w:r>
    </w:p>
    <w:p w14:paraId="422DEE94" w14:textId="55E2CF92" w:rsidR="00A82C3B" w:rsidRPr="00A82C3B" w:rsidRDefault="00A82C3B" w:rsidP="00B424C5">
      <w:pPr>
        <w:pStyle w:val="a0"/>
        <w:numPr>
          <w:ilvl w:val="0"/>
          <w:numId w:val="0"/>
        </w:numPr>
        <w:ind w:left="851"/>
        <w:rPr>
          <w:rFonts w:cs="Times New Roman"/>
          <w:szCs w:val="24"/>
        </w:rPr>
      </w:pPr>
      <w:r>
        <w:t>Игровое поле представляет собой сетку 3</w:t>
      </w:r>
      <w:r>
        <w:rPr>
          <w:lang w:val="en-US"/>
        </w:rPr>
        <w:t>x</w:t>
      </w:r>
      <w:r w:rsidRPr="00A82C3B">
        <w:t>3</w:t>
      </w:r>
      <w:r>
        <w:t>. Цель сделать три одинаковых символа в ряд.</w:t>
      </w:r>
    </w:p>
    <w:p w14:paraId="170527C8" w14:textId="77777777" w:rsidR="0059054B" w:rsidRDefault="0059054B" w:rsidP="008F1960">
      <w:pPr>
        <w:jc w:val="center"/>
        <w:rPr>
          <w:szCs w:val="24"/>
        </w:rPr>
      </w:pPr>
      <w:r w:rsidRPr="0059054B">
        <w:rPr>
          <w:noProof/>
          <w:szCs w:val="24"/>
        </w:rPr>
        <w:drawing>
          <wp:inline distT="0" distB="0" distL="0" distR="0" wp14:anchorId="35CBE844" wp14:editId="00F1F476">
            <wp:extent cx="3114675" cy="3610094"/>
            <wp:effectExtent l="0" t="0" r="0" b="9525"/>
            <wp:docPr id="160042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2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0921" cy="364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5D98" w14:textId="0CFB2AFF" w:rsidR="0059054B" w:rsidRPr="0059054B" w:rsidRDefault="0059054B" w:rsidP="0059054B">
      <w:pPr>
        <w:jc w:val="center"/>
        <w:rPr>
          <w:szCs w:val="24"/>
        </w:rPr>
      </w:pPr>
      <w:r>
        <w:rPr>
          <w:szCs w:val="24"/>
        </w:rPr>
        <w:t xml:space="preserve">Рисунок 3 – </w:t>
      </w:r>
      <w:r w:rsidR="00691651">
        <w:rPr>
          <w:szCs w:val="24"/>
        </w:rPr>
        <w:t xml:space="preserve">Скриншот интерфейса </w:t>
      </w:r>
      <w:r w:rsidR="00691651" w:rsidRPr="00A82C3B">
        <w:rPr>
          <w:rFonts w:cs="Times New Roman"/>
          <w:szCs w:val="24"/>
        </w:rPr>
        <w:t xml:space="preserve">Крестики-нолики 3х3,4х4,5х5 (от </w:t>
      </w:r>
      <w:proofErr w:type="spellStart"/>
      <w:r w:rsidR="00691651" w:rsidRPr="00A82C3B">
        <w:rPr>
          <w:rFonts w:cs="Times New Roman"/>
          <w:szCs w:val="24"/>
        </w:rPr>
        <w:t>sb-games</w:t>
      </w:r>
      <w:proofErr w:type="spellEnd"/>
      <w:r w:rsidR="00691651">
        <w:rPr>
          <w:rFonts w:cs="Times New Roman"/>
          <w:szCs w:val="24"/>
        </w:rPr>
        <w:t>)</w:t>
      </w:r>
    </w:p>
    <w:p w14:paraId="2B5BA36D" w14:textId="77777777" w:rsidR="0059054B" w:rsidRPr="0059054B" w:rsidRDefault="0059054B" w:rsidP="0059054B">
      <w:pPr>
        <w:rPr>
          <w:szCs w:val="24"/>
        </w:rPr>
      </w:pPr>
    </w:p>
    <w:p w14:paraId="3BD3F2DB" w14:textId="77777777" w:rsidR="0059054B" w:rsidRPr="0059054B" w:rsidRDefault="0059054B" w:rsidP="0059054B">
      <w:pPr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Плюсы:</w:t>
      </w:r>
    </w:p>
    <w:p w14:paraId="4D18952C" w14:textId="01358DB7" w:rsidR="0059054B" w:rsidRPr="0059054B" w:rsidRDefault="0059054B" w:rsidP="0059054B">
      <w:pPr>
        <w:pStyle w:val="a0"/>
        <w:numPr>
          <w:ilvl w:val="0"/>
          <w:numId w:val="26"/>
        </w:numPr>
        <w:ind w:hanging="720"/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отображение текущего счета;</w:t>
      </w:r>
    </w:p>
    <w:p w14:paraId="431F9C1D" w14:textId="1BC5C937" w:rsidR="0059054B" w:rsidRPr="0059054B" w:rsidRDefault="0059054B" w:rsidP="0059054B">
      <w:pPr>
        <w:pStyle w:val="a0"/>
        <w:numPr>
          <w:ilvl w:val="0"/>
          <w:numId w:val="26"/>
        </w:numPr>
        <w:ind w:hanging="720"/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возможность выключить звук;</w:t>
      </w:r>
    </w:p>
    <w:p w14:paraId="2EB4EA4A" w14:textId="5A5D5F16" w:rsidR="0059054B" w:rsidRPr="0059054B" w:rsidRDefault="0059054B" w:rsidP="0059054B">
      <w:pPr>
        <w:pStyle w:val="a0"/>
        <w:numPr>
          <w:ilvl w:val="0"/>
          <w:numId w:val="26"/>
        </w:numPr>
        <w:ind w:hanging="720"/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возможность выйти в главное меню;</w:t>
      </w:r>
    </w:p>
    <w:p w14:paraId="6D8CE5FB" w14:textId="19D53B3A" w:rsidR="0059054B" w:rsidRPr="0059054B" w:rsidRDefault="0059054B" w:rsidP="0059054B">
      <w:pPr>
        <w:pStyle w:val="a0"/>
        <w:numPr>
          <w:ilvl w:val="0"/>
          <w:numId w:val="26"/>
        </w:numPr>
        <w:ind w:hanging="720"/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возможность играть против бота и игрока;</w:t>
      </w:r>
    </w:p>
    <w:p w14:paraId="515FCADD" w14:textId="57B6BF2B" w:rsidR="0059054B" w:rsidRPr="0059054B" w:rsidRDefault="0059054B" w:rsidP="0059054B">
      <w:pPr>
        <w:pStyle w:val="a0"/>
        <w:numPr>
          <w:ilvl w:val="0"/>
          <w:numId w:val="26"/>
        </w:numPr>
        <w:ind w:hanging="720"/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возможность выбрать светлую или темную тему.</w:t>
      </w:r>
    </w:p>
    <w:p w14:paraId="62F663B7" w14:textId="77777777" w:rsidR="0059054B" w:rsidRPr="0059054B" w:rsidRDefault="0059054B" w:rsidP="0059054B">
      <w:pPr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Минусы:</w:t>
      </w:r>
    </w:p>
    <w:p w14:paraId="215C3EBF" w14:textId="0C22CB1E" w:rsidR="0059054B" w:rsidRPr="0059054B" w:rsidRDefault="0059054B" w:rsidP="0059054B">
      <w:pPr>
        <w:pStyle w:val="a0"/>
        <w:numPr>
          <w:ilvl w:val="0"/>
          <w:numId w:val="27"/>
        </w:numPr>
        <w:ind w:hanging="720"/>
        <w:rPr>
          <w:rFonts w:cs="Times New Roman"/>
          <w:szCs w:val="24"/>
        </w:rPr>
      </w:pPr>
      <w:r w:rsidRPr="0059054B">
        <w:rPr>
          <w:rFonts w:cs="Times New Roman"/>
          <w:szCs w:val="24"/>
        </w:rPr>
        <w:t>отсутствует отображение, какой игрок ходит на данный момент;</w:t>
      </w:r>
    </w:p>
    <w:p w14:paraId="3506B10E" w14:textId="11638154" w:rsidR="0059054B" w:rsidRPr="008F1960" w:rsidRDefault="00BD4FE0" w:rsidP="008F1960">
      <w:pPr>
        <w:pStyle w:val="a0"/>
        <w:numPr>
          <w:ilvl w:val="0"/>
          <w:numId w:val="27"/>
        </w:numPr>
        <w:ind w:hanging="720"/>
        <w:rPr>
          <w:rFonts w:cs="Times New Roman"/>
          <w:szCs w:val="24"/>
        </w:rPr>
      </w:pPr>
      <w:r>
        <w:rPr>
          <w:rFonts w:cs="Times New Roman"/>
          <w:szCs w:val="24"/>
        </w:rPr>
        <w:t>более 50</w:t>
      </w:r>
      <w:r>
        <w:rPr>
          <w:rFonts w:cs="Times New Roman"/>
          <w:szCs w:val="24"/>
          <w:lang w:val="en-US"/>
        </w:rPr>
        <w:t xml:space="preserve">% </w:t>
      </w:r>
      <w:r w:rsidR="0059054B" w:rsidRPr="0059054B">
        <w:rPr>
          <w:rFonts w:cs="Times New Roman"/>
          <w:szCs w:val="24"/>
        </w:rPr>
        <w:t>пустого пространства.</w:t>
      </w:r>
    </w:p>
    <w:p w14:paraId="092F632B" w14:textId="6B5C7B5B" w:rsidR="00E61B22" w:rsidRDefault="00E61B22" w:rsidP="00E61B22">
      <w:pPr>
        <w:pStyle w:val="1"/>
      </w:pPr>
      <w:bookmarkStart w:id="16" w:name="_Toc193826847"/>
      <w:r>
        <w:lastRenderedPageBreak/>
        <w:t>Требования к результатам разработки</w:t>
      </w:r>
      <w:bookmarkEnd w:id="16"/>
    </w:p>
    <w:p w14:paraId="730437F0" w14:textId="0421589C" w:rsidR="00165A82" w:rsidRPr="00165A82" w:rsidRDefault="00165A82" w:rsidP="00165A82">
      <w:r>
        <w:t>Результаты настоящей разработки должны соответствовать требованиям</w:t>
      </w:r>
      <w:r w:rsidR="00F65A78">
        <w:t>,</w:t>
      </w:r>
      <w:r>
        <w:t xml:space="preserve"> которые содержатся в настоящем разделе.</w:t>
      </w:r>
    </w:p>
    <w:p w14:paraId="43756BA9" w14:textId="3D2E6517" w:rsidR="001D3FB1" w:rsidRDefault="001D3FB1" w:rsidP="001D3FB1">
      <w:pPr>
        <w:pStyle w:val="2"/>
      </w:pPr>
      <w:bookmarkStart w:id="17" w:name="_Toc193826848"/>
      <w:r>
        <w:t>Правила игры</w:t>
      </w:r>
      <w:bookmarkEnd w:id="17"/>
    </w:p>
    <w:p w14:paraId="385E3199" w14:textId="10A199D2" w:rsidR="005F2644" w:rsidRDefault="005F2644" w:rsidP="0059054B">
      <w:pPr>
        <w:rPr>
          <w:rFonts w:cs="Times New Roman"/>
          <w:szCs w:val="24"/>
        </w:rPr>
      </w:pPr>
      <w:r w:rsidRPr="005F2644">
        <w:rPr>
          <w:rFonts w:cs="Times New Roman"/>
          <w:szCs w:val="24"/>
        </w:rPr>
        <w:t>Крестики-нолики играются на поле три на три клетки. Игроки по очереди ставят крестик или нолик в пустую клетку. Первый, выстроивший три своих знака в ряд по горизонтали, вертикали или диагонали, побеждает. Если все клетки заполнены, а ряда нет, объявляется ничья.</w:t>
      </w:r>
    </w:p>
    <w:p w14:paraId="0D0FBE03" w14:textId="0C30A589" w:rsidR="00165A82" w:rsidRDefault="00AA50F6" w:rsidP="00165A82">
      <w:pPr>
        <w:pStyle w:val="2"/>
      </w:pPr>
      <w:bookmarkStart w:id="18" w:name="_Toc193826849"/>
      <w:r>
        <w:t>Требования к функциям</w:t>
      </w:r>
      <w:bookmarkEnd w:id="18"/>
    </w:p>
    <w:p w14:paraId="13428DAC" w14:textId="37E79ED9" w:rsidR="00165A82" w:rsidRPr="009403A8" w:rsidRDefault="00165A82" w:rsidP="00165A82">
      <w:r>
        <w:t>В данном документе предъявляются следующие требования к функциям</w:t>
      </w:r>
      <w:r w:rsidR="005F2644" w:rsidRPr="005F2644">
        <w:t>:</w:t>
      </w:r>
    </w:p>
    <w:p w14:paraId="4782E723" w14:textId="66EB982F" w:rsidR="004B6609" w:rsidRPr="005B15BF" w:rsidRDefault="004B6609" w:rsidP="004B6609">
      <w:pPr>
        <w:pStyle w:val="a0"/>
        <w:keepLines w:val="0"/>
        <w:numPr>
          <w:ilvl w:val="0"/>
          <w:numId w:val="48"/>
        </w:numPr>
        <w:ind w:left="0" w:firstLine="709"/>
        <w:rPr>
          <w:rFonts w:cs="Times New Roman"/>
          <w:szCs w:val="24"/>
        </w:rPr>
      </w:pPr>
      <w:bookmarkStart w:id="19" w:name="_Toc193826850"/>
      <w:r w:rsidRPr="005B15BF">
        <w:rPr>
          <w:rFonts w:cs="Times New Roman"/>
          <w:szCs w:val="24"/>
        </w:rPr>
        <w:t>возможность прочитать правила игры</w:t>
      </w:r>
      <w:r w:rsidRPr="004B6609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см. Рисунок 4</w:t>
      </w:r>
      <w:r w:rsidRPr="004B6609">
        <w:rPr>
          <w:rFonts w:cs="Times New Roman"/>
          <w:szCs w:val="24"/>
        </w:rPr>
        <w:t>)</w:t>
      </w:r>
      <w:r w:rsidRPr="005B15BF">
        <w:rPr>
          <w:rFonts w:cs="Times New Roman"/>
          <w:szCs w:val="24"/>
        </w:rPr>
        <w:t>;</w:t>
      </w:r>
    </w:p>
    <w:p w14:paraId="03E9F65F" w14:textId="09D9AA57" w:rsidR="004B6609" w:rsidRPr="005B15BF" w:rsidRDefault="004B6609" w:rsidP="004B6609">
      <w:pPr>
        <w:pStyle w:val="a0"/>
        <w:keepLines w:val="0"/>
        <w:numPr>
          <w:ilvl w:val="0"/>
          <w:numId w:val="48"/>
        </w:numPr>
        <w:ind w:left="0" w:firstLine="709"/>
        <w:rPr>
          <w:rFonts w:cs="Times New Roman"/>
          <w:szCs w:val="24"/>
        </w:rPr>
      </w:pPr>
      <w:r w:rsidRPr="005B15BF">
        <w:rPr>
          <w:rFonts w:cs="Times New Roman"/>
          <w:szCs w:val="24"/>
        </w:rPr>
        <w:t>запустить новую игровую партию с помощью нажатия кнопки «</w:t>
      </w:r>
      <w:r>
        <w:rPr>
          <w:rFonts w:cs="Times New Roman"/>
          <w:szCs w:val="24"/>
        </w:rPr>
        <w:t>Битва против игрока</w:t>
      </w:r>
      <w:r w:rsidRPr="005B15BF">
        <w:rPr>
          <w:rFonts w:cs="Times New Roman"/>
          <w:szCs w:val="24"/>
        </w:rPr>
        <w:t>»</w:t>
      </w:r>
      <w:r w:rsidR="006509EB">
        <w:rPr>
          <w:rFonts w:cs="Times New Roman"/>
          <w:szCs w:val="24"/>
        </w:rPr>
        <w:t xml:space="preserve"> или «Битва против бота»</w:t>
      </w:r>
      <w:r>
        <w:rPr>
          <w:rFonts w:cs="Times New Roman"/>
          <w:szCs w:val="24"/>
        </w:rPr>
        <w:t xml:space="preserve"> (см. Рисунок 4)</w:t>
      </w:r>
      <w:r w:rsidRPr="005B15BF">
        <w:rPr>
          <w:rFonts w:cs="Times New Roman"/>
          <w:szCs w:val="24"/>
        </w:rPr>
        <w:t>;</w:t>
      </w:r>
    </w:p>
    <w:p w14:paraId="419D4705" w14:textId="34891D45" w:rsidR="004B6609" w:rsidRPr="004A5D02" w:rsidRDefault="004B6609" w:rsidP="004B6609">
      <w:pPr>
        <w:pStyle w:val="a0"/>
        <w:keepLines w:val="0"/>
        <w:numPr>
          <w:ilvl w:val="0"/>
          <w:numId w:val="48"/>
        </w:numPr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устанавливать символы </w:t>
      </w:r>
      <w:r w:rsidR="006509EB">
        <w:rPr>
          <w:rFonts w:cs="Times New Roman"/>
          <w:szCs w:val="24"/>
        </w:rPr>
        <w:t xml:space="preserve">крестика и нолика </w:t>
      </w:r>
      <w:r>
        <w:rPr>
          <w:rFonts w:cs="Times New Roman"/>
          <w:szCs w:val="24"/>
        </w:rPr>
        <w:t>левой кнопкой мыши (см. Рисунок 5)</w:t>
      </w:r>
      <w:r w:rsidRPr="004A5D02">
        <w:rPr>
          <w:rFonts w:cs="Times New Roman"/>
          <w:szCs w:val="24"/>
        </w:rPr>
        <w:t>;</w:t>
      </w:r>
    </w:p>
    <w:p w14:paraId="49BA609C" w14:textId="2BEABDD7" w:rsidR="004B6609" w:rsidRPr="005B15BF" w:rsidRDefault="004B6609" w:rsidP="004B6609">
      <w:pPr>
        <w:pStyle w:val="a0"/>
        <w:keepLines w:val="0"/>
        <w:numPr>
          <w:ilvl w:val="0"/>
          <w:numId w:val="48"/>
        </w:numPr>
        <w:ind w:left="0" w:firstLine="709"/>
        <w:rPr>
          <w:rFonts w:cs="Times New Roman"/>
          <w:szCs w:val="24"/>
        </w:rPr>
      </w:pPr>
      <w:r w:rsidRPr="005B15BF">
        <w:rPr>
          <w:rFonts w:cs="Times New Roman"/>
          <w:szCs w:val="24"/>
        </w:rPr>
        <w:t>отслеживать текущий счет</w:t>
      </w:r>
      <w:r w:rsidR="006509EB">
        <w:rPr>
          <w:rFonts w:cs="Times New Roman"/>
          <w:szCs w:val="24"/>
        </w:rPr>
        <w:t xml:space="preserve"> и количество раундов в игре в реальном времени (см. Рисунок 5)</w:t>
      </w:r>
      <w:r w:rsidRPr="005B15BF">
        <w:rPr>
          <w:rFonts w:cs="Times New Roman"/>
          <w:szCs w:val="24"/>
        </w:rPr>
        <w:t>;</w:t>
      </w:r>
    </w:p>
    <w:p w14:paraId="0E1919B1" w14:textId="1D969C64" w:rsidR="004B6609" w:rsidRPr="005B15BF" w:rsidRDefault="004B6609" w:rsidP="004B6609">
      <w:pPr>
        <w:pStyle w:val="a0"/>
        <w:keepLines w:val="0"/>
        <w:numPr>
          <w:ilvl w:val="0"/>
          <w:numId w:val="48"/>
        </w:numPr>
        <w:ind w:left="0" w:firstLine="709"/>
        <w:rPr>
          <w:rFonts w:cs="Times New Roman"/>
          <w:szCs w:val="24"/>
        </w:rPr>
      </w:pPr>
      <w:r w:rsidRPr="005B15BF">
        <w:rPr>
          <w:rFonts w:cs="Times New Roman"/>
          <w:szCs w:val="24"/>
        </w:rPr>
        <w:t xml:space="preserve">получать всплывающие уведомления о окончании </w:t>
      </w:r>
      <w:r w:rsidR="006509EB">
        <w:rPr>
          <w:rFonts w:cs="Times New Roman"/>
          <w:szCs w:val="24"/>
        </w:rPr>
        <w:t>раунда или игры (см. Рисунок 6)</w:t>
      </w:r>
      <w:r w:rsidRPr="005B15BF">
        <w:rPr>
          <w:rFonts w:cs="Times New Roman"/>
          <w:szCs w:val="24"/>
        </w:rPr>
        <w:t>;</w:t>
      </w:r>
    </w:p>
    <w:p w14:paraId="73FB46AE" w14:textId="16D74927" w:rsidR="004B6609" w:rsidRPr="005B15BF" w:rsidRDefault="004B6609" w:rsidP="004B6609">
      <w:pPr>
        <w:pStyle w:val="a0"/>
        <w:keepLines w:val="0"/>
        <w:numPr>
          <w:ilvl w:val="0"/>
          <w:numId w:val="48"/>
        </w:numPr>
        <w:ind w:left="0" w:firstLine="709"/>
        <w:rPr>
          <w:rFonts w:cs="Times New Roman"/>
          <w:szCs w:val="24"/>
        </w:rPr>
      </w:pPr>
      <w:r w:rsidRPr="005B15BF">
        <w:rPr>
          <w:rFonts w:cs="Times New Roman"/>
          <w:szCs w:val="24"/>
        </w:rPr>
        <w:t>завершить работу приложения через кнопку «Вы</w:t>
      </w:r>
      <w:r w:rsidR="006509EB">
        <w:rPr>
          <w:rFonts w:cs="Times New Roman"/>
          <w:szCs w:val="24"/>
        </w:rPr>
        <w:t>ход из игры</w:t>
      </w:r>
      <w:r w:rsidRPr="005B15BF">
        <w:rPr>
          <w:rFonts w:cs="Times New Roman"/>
          <w:szCs w:val="24"/>
        </w:rPr>
        <w:t>»</w:t>
      </w:r>
      <w:r w:rsidR="006509EB">
        <w:rPr>
          <w:rFonts w:cs="Times New Roman"/>
          <w:szCs w:val="24"/>
        </w:rPr>
        <w:t xml:space="preserve"> (см. Рисунок 4)</w:t>
      </w:r>
      <w:r w:rsidRPr="005B15BF">
        <w:rPr>
          <w:rFonts w:cs="Times New Roman"/>
          <w:szCs w:val="24"/>
        </w:rPr>
        <w:t>;</w:t>
      </w:r>
    </w:p>
    <w:p w14:paraId="09D387F0" w14:textId="49EA2FAF" w:rsidR="004B6609" w:rsidRPr="005B15BF" w:rsidRDefault="004B6609" w:rsidP="004B6609">
      <w:pPr>
        <w:pStyle w:val="a0"/>
        <w:keepLines w:val="0"/>
        <w:numPr>
          <w:ilvl w:val="0"/>
          <w:numId w:val="48"/>
        </w:numPr>
        <w:ind w:left="0" w:firstLine="709"/>
        <w:rPr>
          <w:rFonts w:cs="Times New Roman"/>
          <w:szCs w:val="24"/>
        </w:rPr>
      </w:pPr>
      <w:r w:rsidRPr="005B15BF">
        <w:rPr>
          <w:rFonts w:cs="Times New Roman"/>
          <w:szCs w:val="24"/>
        </w:rPr>
        <w:t>видеть сохраненный рекорд после перезапуска программы благодаря автоматической записи в файл</w:t>
      </w:r>
      <w:r w:rsidR="006509EB">
        <w:rPr>
          <w:rFonts w:cs="Times New Roman"/>
          <w:szCs w:val="24"/>
        </w:rPr>
        <w:t xml:space="preserve"> (см. Рисунок 4)</w:t>
      </w:r>
      <w:r w:rsidRPr="005B15BF">
        <w:rPr>
          <w:rFonts w:cs="Times New Roman"/>
          <w:szCs w:val="24"/>
        </w:rPr>
        <w:t>.</w:t>
      </w:r>
    </w:p>
    <w:p w14:paraId="3993E423" w14:textId="79A3F59E" w:rsidR="0002309A" w:rsidRDefault="009730DA" w:rsidP="0002309A">
      <w:pPr>
        <w:pStyle w:val="2"/>
      </w:pPr>
      <w:r>
        <w:t>Требования к показателям назначени</w:t>
      </w:r>
      <w:r w:rsidR="0002309A">
        <w:t>я</w:t>
      </w:r>
      <w:bookmarkEnd w:id="19"/>
    </w:p>
    <w:p w14:paraId="1712C222" w14:textId="2B9F5ECB" w:rsidR="00165A82" w:rsidRPr="00165A82" w:rsidRDefault="00165A82" w:rsidP="00165A82">
      <w:r>
        <w:t>Требования к показателям назначения не предъявляются.</w:t>
      </w:r>
    </w:p>
    <w:p w14:paraId="565F00AE" w14:textId="7834C13F" w:rsidR="009730DA" w:rsidRDefault="00AA50F6" w:rsidP="009730DA">
      <w:pPr>
        <w:pStyle w:val="2"/>
      </w:pPr>
      <w:bookmarkStart w:id="20" w:name="_Toc193826851"/>
      <w:r>
        <w:t>Требования к пользовательскому интерфейсу</w:t>
      </w:r>
      <w:bookmarkEnd w:id="20"/>
    </w:p>
    <w:p w14:paraId="1E8547B7" w14:textId="56DB3C6B" w:rsidR="0044713A" w:rsidRPr="006A76BA" w:rsidRDefault="00E869D4" w:rsidP="0044713A">
      <w:r>
        <w:t>В данном документе представлены следующие требования к пользовательскому интерфейсу</w:t>
      </w:r>
      <w:r w:rsidRPr="00E869D4">
        <w:t>:</w:t>
      </w:r>
    </w:p>
    <w:p w14:paraId="35803027" w14:textId="63D0D6C7" w:rsidR="00E869D4" w:rsidRPr="005B15BF" w:rsidRDefault="00E869D4" w:rsidP="00E869D4">
      <w:pPr>
        <w:pStyle w:val="a0"/>
        <w:keepLines w:val="0"/>
        <w:numPr>
          <w:ilvl w:val="0"/>
          <w:numId w:val="43"/>
        </w:numPr>
        <w:ind w:left="0" w:firstLine="709"/>
        <w:rPr>
          <w:rFonts w:cs="Times New Roman"/>
          <w:szCs w:val="24"/>
        </w:rPr>
      </w:pPr>
      <w:r w:rsidRPr="005B15BF">
        <w:rPr>
          <w:rFonts w:cs="Times New Roman"/>
          <w:szCs w:val="24"/>
        </w:rPr>
        <w:t xml:space="preserve">возможность интуитивно понятного управления игровым процессом с помощью </w:t>
      </w:r>
      <w:r>
        <w:rPr>
          <w:rFonts w:cs="Times New Roman"/>
          <w:szCs w:val="24"/>
        </w:rPr>
        <w:t>компьютерной мыши</w:t>
      </w:r>
      <w:r w:rsidRPr="005B15BF">
        <w:rPr>
          <w:rFonts w:cs="Times New Roman"/>
          <w:szCs w:val="24"/>
        </w:rPr>
        <w:t>;</w:t>
      </w:r>
    </w:p>
    <w:p w14:paraId="11C429BA" w14:textId="77777777" w:rsidR="00E869D4" w:rsidRPr="005B15BF" w:rsidRDefault="00E869D4" w:rsidP="00E869D4">
      <w:pPr>
        <w:pStyle w:val="a0"/>
        <w:keepLines w:val="0"/>
        <w:numPr>
          <w:ilvl w:val="0"/>
          <w:numId w:val="43"/>
        </w:numPr>
        <w:ind w:left="0" w:firstLine="709"/>
        <w:rPr>
          <w:rFonts w:cs="Times New Roman"/>
          <w:szCs w:val="24"/>
        </w:rPr>
      </w:pPr>
      <w:r w:rsidRPr="005B15BF">
        <w:rPr>
          <w:rFonts w:cs="Times New Roman"/>
          <w:szCs w:val="24"/>
        </w:rPr>
        <w:t>наличие главного окна, содержащего правила игры и кнопкой начало игры;</w:t>
      </w:r>
    </w:p>
    <w:p w14:paraId="5DC1552E" w14:textId="06319482" w:rsidR="00E869D4" w:rsidRPr="007219D7" w:rsidRDefault="00E869D4" w:rsidP="00E869D4">
      <w:pPr>
        <w:pStyle w:val="a0"/>
        <w:keepLines w:val="0"/>
        <w:numPr>
          <w:ilvl w:val="0"/>
          <w:numId w:val="43"/>
        </w:numPr>
        <w:suppressAutoHyphens/>
        <w:ind w:left="0" w:firstLine="709"/>
        <w:rPr>
          <w:rFonts w:cs="Times New Roman"/>
          <w:szCs w:val="24"/>
        </w:rPr>
      </w:pPr>
      <w:r w:rsidRPr="007219D7">
        <w:rPr>
          <w:rFonts w:cs="Times New Roman"/>
          <w:szCs w:val="24"/>
        </w:rPr>
        <w:t xml:space="preserve">возможность визуального обновления состояния поля и счета в реальном времени после каждого </w:t>
      </w:r>
      <w:r>
        <w:rPr>
          <w:rFonts w:cs="Times New Roman"/>
          <w:szCs w:val="24"/>
        </w:rPr>
        <w:t>раунда</w:t>
      </w:r>
      <w:r w:rsidRPr="00E869D4">
        <w:rPr>
          <w:rFonts w:cs="Times New Roman"/>
          <w:szCs w:val="24"/>
        </w:rPr>
        <w:t>;</w:t>
      </w:r>
    </w:p>
    <w:p w14:paraId="5CEDBA86" w14:textId="77777777" w:rsidR="00E869D4" w:rsidRPr="005B15BF" w:rsidRDefault="00E869D4" w:rsidP="00E869D4">
      <w:pPr>
        <w:pStyle w:val="a0"/>
        <w:keepLines w:val="0"/>
        <w:numPr>
          <w:ilvl w:val="0"/>
          <w:numId w:val="43"/>
        </w:numPr>
        <w:ind w:left="0" w:firstLine="709"/>
        <w:rPr>
          <w:rFonts w:cs="Times New Roman"/>
          <w:szCs w:val="24"/>
        </w:rPr>
      </w:pPr>
      <w:r w:rsidRPr="005B15BF">
        <w:rPr>
          <w:rFonts w:cs="Times New Roman"/>
          <w:szCs w:val="24"/>
        </w:rPr>
        <w:lastRenderedPageBreak/>
        <w:t>наличие кнопок быстрого доступа для запуска новой игры и выхода из приложения.</w:t>
      </w:r>
    </w:p>
    <w:p w14:paraId="27198757" w14:textId="49F029F8" w:rsidR="00E869D4" w:rsidRDefault="00E869D4" w:rsidP="00E869D4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5B15BF">
        <w:rPr>
          <w:rFonts w:eastAsia="Times New Roman" w:cs="Times New Roman"/>
          <w:szCs w:val="24"/>
        </w:rPr>
        <w:t xml:space="preserve">На рисунке 4 показан </w:t>
      </w:r>
      <w:r>
        <w:rPr>
          <w:rFonts w:eastAsia="Times New Roman" w:cs="Times New Roman"/>
          <w:szCs w:val="24"/>
        </w:rPr>
        <w:t>макет</w:t>
      </w:r>
      <w:r w:rsidRPr="005B15BF">
        <w:rPr>
          <w:rFonts w:eastAsia="Times New Roman" w:cs="Times New Roman"/>
          <w:szCs w:val="24"/>
        </w:rPr>
        <w:t xml:space="preserve"> главного экрана игры, на котором расположены кнопки </w:t>
      </w:r>
      <w:r w:rsidR="00CF6DF8">
        <w:rPr>
          <w:rFonts w:eastAsia="Times New Roman" w:cs="Times New Roman"/>
          <w:szCs w:val="24"/>
        </w:rPr>
        <w:t>битвы против игрока, битва против бота</w:t>
      </w:r>
      <w:r w:rsidR="006A76BA">
        <w:rPr>
          <w:rFonts w:eastAsia="Times New Roman" w:cs="Times New Roman"/>
          <w:szCs w:val="24"/>
        </w:rPr>
        <w:t>,</w:t>
      </w:r>
      <w:r w:rsidRPr="005B15BF">
        <w:rPr>
          <w:rFonts w:eastAsia="Times New Roman" w:cs="Times New Roman"/>
          <w:szCs w:val="24"/>
        </w:rPr>
        <w:t xml:space="preserve"> выхода из игры</w:t>
      </w:r>
      <w:r w:rsidR="006A76BA">
        <w:rPr>
          <w:rFonts w:eastAsia="Times New Roman" w:cs="Times New Roman"/>
          <w:szCs w:val="24"/>
        </w:rPr>
        <w:t xml:space="preserve"> и правил игры.</w:t>
      </w:r>
    </w:p>
    <w:p w14:paraId="38296E75" w14:textId="25C64542" w:rsidR="00CF6DF8" w:rsidRDefault="00B400B6" w:rsidP="00CF6DF8">
      <w:pPr>
        <w:spacing w:before="0"/>
        <w:ind w:firstLine="709"/>
        <w:contextualSpacing w:val="0"/>
        <w:jc w:val="center"/>
        <w:rPr>
          <w:rFonts w:eastAsia="Times New Roman" w:cs="Times New Roman"/>
          <w:szCs w:val="24"/>
        </w:rPr>
      </w:pPr>
      <w:r w:rsidRPr="00B400B6">
        <w:rPr>
          <w:rFonts w:eastAsia="Times New Roman" w:cs="Times New Roman"/>
          <w:szCs w:val="24"/>
        </w:rPr>
        <w:drawing>
          <wp:inline distT="0" distB="0" distL="0" distR="0" wp14:anchorId="50589CF4" wp14:editId="227807E0">
            <wp:extent cx="3876675" cy="4056817"/>
            <wp:effectExtent l="0" t="0" r="0" b="1270"/>
            <wp:docPr id="1863989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89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7978" cy="40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F026" w14:textId="5223C726" w:rsidR="00E869D4" w:rsidRDefault="00CF6DF8" w:rsidP="00CF6DF8">
      <w:pPr>
        <w:spacing w:before="0"/>
        <w:ind w:firstLine="709"/>
        <w:contextualSpacing w:val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Рисунок 4 – Макет главного экрана игры</w:t>
      </w:r>
    </w:p>
    <w:p w14:paraId="2863EC12" w14:textId="3132A5E9" w:rsidR="00E869D4" w:rsidRPr="00CE0104" w:rsidRDefault="00E869D4" w:rsidP="00E869D4">
      <w:pPr>
        <w:spacing w:before="0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 рисунке 5 показано игровое поле на котором должно быть </w:t>
      </w:r>
      <w:r w:rsidRPr="00CE0104">
        <w:rPr>
          <w:rFonts w:cs="Times New Roman"/>
          <w:szCs w:val="24"/>
        </w:rPr>
        <w:t xml:space="preserve">размещено </w:t>
      </w:r>
      <w:r>
        <w:rPr>
          <w:rFonts w:cs="Times New Roman"/>
          <w:szCs w:val="24"/>
        </w:rPr>
        <w:t>ход текущего игрока</w:t>
      </w:r>
      <w:r w:rsidRPr="00CE0104">
        <w:rPr>
          <w:rFonts w:cs="Times New Roman"/>
          <w:szCs w:val="24"/>
        </w:rPr>
        <w:t>, счет,</w:t>
      </w:r>
      <w:r>
        <w:rPr>
          <w:rFonts w:cs="Times New Roman"/>
          <w:szCs w:val="24"/>
        </w:rPr>
        <w:t xml:space="preserve"> количество раундов</w:t>
      </w:r>
      <w:r w:rsidRPr="00CE0104">
        <w:rPr>
          <w:rFonts w:cs="Times New Roman"/>
          <w:szCs w:val="24"/>
        </w:rPr>
        <w:t>, игровое поле, элементы управления</w:t>
      </w:r>
      <w:r>
        <w:rPr>
          <w:rFonts w:cs="Times New Roman"/>
          <w:szCs w:val="24"/>
        </w:rPr>
        <w:t>.</w:t>
      </w:r>
    </w:p>
    <w:p w14:paraId="1BCF3559" w14:textId="42F9DD41" w:rsidR="00E869D4" w:rsidRDefault="00E869D4" w:rsidP="00CF6DF8">
      <w:pPr>
        <w:spacing w:before="0"/>
        <w:ind w:firstLine="0"/>
        <w:contextualSpacing w:val="0"/>
        <w:jc w:val="center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06A9DE95" wp14:editId="7362E32F">
            <wp:extent cx="2976114" cy="3109658"/>
            <wp:effectExtent l="0" t="0" r="0" b="0"/>
            <wp:docPr id="1158666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66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1101" cy="313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BB5C" w14:textId="5A514A81" w:rsidR="00E869D4" w:rsidRPr="00CA09DF" w:rsidRDefault="00E869D4" w:rsidP="00CA09DF">
      <w:pPr>
        <w:spacing w:before="0"/>
        <w:ind w:firstLine="709"/>
        <w:contextualSpacing w:val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Рисунок 5 </w:t>
      </w:r>
      <w:r>
        <w:rPr>
          <w:rFonts w:eastAsia="Times New Roman" w:cs="Times New Roman"/>
          <w:szCs w:val="24"/>
        </w:rPr>
        <w:sym w:font="Symbol" w:char="F02D"/>
      </w:r>
      <w:r>
        <w:rPr>
          <w:rFonts w:eastAsia="Times New Roman" w:cs="Times New Roman"/>
          <w:szCs w:val="24"/>
        </w:rPr>
        <w:t xml:space="preserve"> Макет игрового поля</w:t>
      </w:r>
    </w:p>
    <w:p w14:paraId="3C89D8EF" w14:textId="223B1EB3" w:rsidR="00E869D4" w:rsidRDefault="00E869D4" w:rsidP="00E869D4">
      <w:pPr>
        <w:ind w:firstLine="709"/>
        <w:rPr>
          <w:rFonts w:cs="Times New Roman"/>
          <w:szCs w:val="24"/>
        </w:rPr>
      </w:pPr>
      <w:r w:rsidRPr="00163F63">
        <w:rPr>
          <w:rFonts w:cs="Times New Roman"/>
          <w:szCs w:val="24"/>
        </w:rPr>
        <w:lastRenderedPageBreak/>
        <w:t>На рисунке</w:t>
      </w:r>
      <w:r>
        <w:rPr>
          <w:rFonts w:cs="Times New Roman"/>
          <w:szCs w:val="24"/>
        </w:rPr>
        <w:t xml:space="preserve"> 6 расположен макет окна при окончании раунда, на котором будет расположен текст о победе определенного игрока, кнопки</w:t>
      </w:r>
      <w:r w:rsidR="00691DB2" w:rsidRPr="008008E7">
        <w:rPr>
          <w:rFonts w:cs="Times New Roman"/>
          <w:szCs w:val="24"/>
        </w:rPr>
        <w:t>:</w:t>
      </w:r>
      <w:r>
        <w:rPr>
          <w:rFonts w:cs="Times New Roman"/>
          <w:szCs w:val="24"/>
        </w:rPr>
        <w:t xml:space="preserve"> «Следующий раунд», начинающ</w:t>
      </w:r>
      <w:r w:rsidR="00691DB2">
        <w:rPr>
          <w:rFonts w:cs="Times New Roman"/>
          <w:szCs w:val="24"/>
        </w:rPr>
        <w:t>ая</w:t>
      </w:r>
      <w:r>
        <w:rPr>
          <w:rFonts w:cs="Times New Roman"/>
          <w:szCs w:val="24"/>
        </w:rPr>
        <w:t xml:space="preserve"> новую игру и «В главное меню» закрывающая это окно.</w:t>
      </w:r>
    </w:p>
    <w:p w14:paraId="2F2F49DD" w14:textId="2F4DA9E8" w:rsidR="00E869D4" w:rsidRDefault="00E869D4" w:rsidP="00E869D4">
      <w:pPr>
        <w:ind w:firstLine="709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517C0751" wp14:editId="4307818C">
            <wp:extent cx="4123525" cy="4314825"/>
            <wp:effectExtent l="0" t="0" r="0" b="0"/>
            <wp:docPr id="957304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04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6217" cy="432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E944" w14:textId="7452BD41" w:rsidR="00E869D4" w:rsidRPr="004E3C4F" w:rsidRDefault="003E0434" w:rsidP="004E3C4F">
      <w:pPr>
        <w:ind w:firstLine="709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Рисунок 6 – Макет окончания раунда</w:t>
      </w:r>
    </w:p>
    <w:p w14:paraId="3EBD447A" w14:textId="0EB0E79F" w:rsidR="00295D9C" w:rsidRDefault="00295D9C" w:rsidP="00295D9C">
      <w:pPr>
        <w:pStyle w:val="2"/>
      </w:pPr>
      <w:bookmarkStart w:id="21" w:name="_Toc193826852"/>
      <w:r>
        <w:t>Требования к видам обеспечения</w:t>
      </w:r>
      <w:bookmarkEnd w:id="21"/>
    </w:p>
    <w:p w14:paraId="6386B077" w14:textId="19ED19A5" w:rsidR="0017260F" w:rsidRPr="0017260F" w:rsidRDefault="0017260F" w:rsidP="0017260F">
      <w:r>
        <w:t>В данном подразделе содерж</w:t>
      </w:r>
      <w:r w:rsidR="00BB58C5">
        <w:t>а</w:t>
      </w:r>
      <w:r>
        <w:t>тся требования к видам обеспечения настоящей разработки</w:t>
      </w:r>
    </w:p>
    <w:p w14:paraId="607098D9" w14:textId="67CE43B4" w:rsidR="00295D9C" w:rsidRDefault="00256697" w:rsidP="00256697">
      <w:pPr>
        <w:pStyle w:val="3"/>
      </w:pPr>
      <w:bookmarkStart w:id="22" w:name="_Toc193826853"/>
      <w:r>
        <w:t>Требования к математическому обеспечению</w:t>
      </w:r>
      <w:bookmarkEnd w:id="22"/>
    </w:p>
    <w:p w14:paraId="28A1F1F6" w14:textId="6AD1C5DB" w:rsidR="0017260F" w:rsidRPr="0017260F" w:rsidRDefault="0017260F" w:rsidP="0017260F">
      <w:r>
        <w:t>Требования к математическому объяснению не предусмотрен</w:t>
      </w:r>
      <w:r w:rsidR="00B4475A">
        <w:t>ы</w:t>
      </w:r>
      <w:r w:rsidR="0044713A">
        <w:t>.</w:t>
      </w:r>
    </w:p>
    <w:p w14:paraId="2B1FFEE1" w14:textId="09709FF1" w:rsidR="00256697" w:rsidRDefault="00256697" w:rsidP="00256697">
      <w:pPr>
        <w:pStyle w:val="3"/>
      </w:pPr>
      <w:bookmarkStart w:id="23" w:name="_Toc193826854"/>
      <w:r>
        <w:t>Требования к информационному обеспечению</w:t>
      </w:r>
      <w:bookmarkEnd w:id="23"/>
    </w:p>
    <w:p w14:paraId="2C6AD7D0" w14:textId="77777777" w:rsidR="009775F4" w:rsidRPr="006A76BA" w:rsidRDefault="009775F4" w:rsidP="009775F4">
      <w:pPr>
        <w:pStyle w:val="a0"/>
        <w:keepLines w:val="0"/>
        <w:numPr>
          <w:ilvl w:val="0"/>
          <w:numId w:val="0"/>
        </w:numPr>
        <w:ind w:left="709"/>
      </w:pPr>
      <w:r>
        <w:t>В данном документе информационного обеспечения предъявляются следующие требования</w:t>
      </w:r>
      <w:r w:rsidRPr="009775F4">
        <w:t>:</w:t>
      </w:r>
    </w:p>
    <w:p w14:paraId="5E99C195" w14:textId="77777777" w:rsidR="009775F4" w:rsidRPr="007F4B3E" w:rsidRDefault="009775F4" w:rsidP="008D1D31">
      <w:pPr>
        <w:pStyle w:val="a0"/>
        <w:keepLines w:val="0"/>
        <w:numPr>
          <w:ilvl w:val="0"/>
          <w:numId w:val="47"/>
        </w:numPr>
        <w:tabs>
          <w:tab w:val="clear" w:pos="1276"/>
          <w:tab w:val="left" w:pos="993"/>
        </w:tabs>
        <w:ind w:left="0" w:firstLine="709"/>
        <w:rPr>
          <w:rFonts w:cs="Times New Roman"/>
          <w:szCs w:val="24"/>
        </w:rPr>
      </w:pPr>
      <w:r w:rsidRPr="007F4B3E">
        <w:rPr>
          <w:rFonts w:cs="Times New Roman"/>
          <w:szCs w:val="24"/>
        </w:rPr>
        <w:t xml:space="preserve">библиотека </w:t>
      </w:r>
      <w:r w:rsidRPr="000A5FE4">
        <w:rPr>
          <w:rFonts w:cs="Times New Roman"/>
          <w:szCs w:val="24"/>
          <w:lang w:val="en-US"/>
        </w:rPr>
        <w:t>JSON</w:t>
      </w:r>
      <w:r w:rsidRPr="007F4B3E">
        <w:rPr>
          <w:rFonts w:cs="Times New Roman"/>
          <w:szCs w:val="24"/>
        </w:rPr>
        <w:t xml:space="preserve"> используется для</w:t>
      </w:r>
      <w:r>
        <w:rPr>
          <w:rFonts w:cs="Times New Roman"/>
          <w:szCs w:val="24"/>
        </w:rPr>
        <w:t xml:space="preserve"> превращения данных в текстовый формат </w:t>
      </w:r>
      <w:r w:rsidRPr="007F4B3E">
        <w:rPr>
          <w:rFonts w:cs="Times New Roman"/>
          <w:szCs w:val="24"/>
        </w:rPr>
        <w:t>при сохранении и загрузке рекордного счета в текстовый файл;</w:t>
      </w:r>
    </w:p>
    <w:p w14:paraId="6E711AEE" w14:textId="6E26AF75" w:rsidR="0017260F" w:rsidRPr="00691DB2" w:rsidRDefault="008D1D31" w:rsidP="008D1D31">
      <w:pPr>
        <w:pStyle w:val="a0"/>
        <w:numPr>
          <w:ilvl w:val="0"/>
          <w:numId w:val="0"/>
        </w:numPr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sym w:font="Symbol" w:char="F02D"/>
      </w:r>
      <w:r w:rsidR="00691DB2">
        <w:rPr>
          <w:rFonts w:cs="Times New Roman"/>
          <w:szCs w:val="24"/>
        </w:rPr>
        <w:t xml:space="preserve">  </w:t>
      </w:r>
      <w:r w:rsidR="009775F4" w:rsidRPr="00691DB2">
        <w:rPr>
          <w:rFonts w:cs="Times New Roman"/>
          <w:szCs w:val="24"/>
        </w:rPr>
        <w:t xml:space="preserve">библиотека </w:t>
      </w:r>
      <w:r w:rsidR="009775F4" w:rsidRPr="00691DB2">
        <w:rPr>
          <w:rFonts w:cs="Times New Roman"/>
          <w:szCs w:val="24"/>
          <w:lang w:val="en-US"/>
        </w:rPr>
        <w:t>T</w:t>
      </w:r>
      <w:proofErr w:type="spellStart"/>
      <w:r w:rsidR="009775F4" w:rsidRPr="00691DB2">
        <w:rPr>
          <w:rFonts w:cs="Times New Roman"/>
          <w:szCs w:val="24"/>
        </w:rPr>
        <w:t>kinter</w:t>
      </w:r>
      <w:proofErr w:type="spellEnd"/>
      <w:r w:rsidR="009775F4" w:rsidRPr="00691DB2">
        <w:rPr>
          <w:rFonts w:cs="Times New Roman"/>
          <w:szCs w:val="24"/>
        </w:rPr>
        <w:t xml:space="preserve"> используется для создания графического интерфейса игры, включая отрисовку игрового поля, кнопок управления, текстовых меток и обработку нажатий клавиатуры</w:t>
      </w:r>
      <w:r w:rsidR="00691DB2" w:rsidRPr="00691DB2">
        <w:rPr>
          <w:rFonts w:cs="Times New Roman"/>
          <w:szCs w:val="24"/>
        </w:rPr>
        <w:t>.</w:t>
      </w:r>
    </w:p>
    <w:p w14:paraId="313B46E9" w14:textId="3B060D91" w:rsidR="00E208B0" w:rsidRDefault="001F61FC" w:rsidP="001F61FC">
      <w:pPr>
        <w:pStyle w:val="4"/>
      </w:pPr>
      <w:r>
        <w:lastRenderedPageBreak/>
        <w:t>Требования к форматам хранения данных</w:t>
      </w:r>
    </w:p>
    <w:p w14:paraId="21B1AA78" w14:textId="54139D79" w:rsidR="00691DB2" w:rsidRPr="00691DB2" w:rsidRDefault="00691DB2" w:rsidP="00691DB2">
      <w:pPr>
        <w:spacing w:before="0"/>
        <w:ind w:firstLine="709"/>
      </w:pPr>
      <w:r w:rsidRPr="005B15BF">
        <w:t xml:space="preserve">Требования к форматам хранения данных предъявляются в структурированном текстовом файле с расширением </w:t>
      </w:r>
      <w:r w:rsidRPr="005B15BF">
        <w:rPr>
          <w:lang w:val="en-US"/>
        </w:rPr>
        <w:t>JSON</w:t>
      </w:r>
      <w:r w:rsidRPr="005B15BF">
        <w:t>, для обеспечения легкости чтения и возможности ручного редактирования при необходимости, хранится в той же папке, где расположен исполняемый файл игры.</w:t>
      </w:r>
    </w:p>
    <w:p w14:paraId="182D3338" w14:textId="68EFA90B" w:rsidR="001F61FC" w:rsidRDefault="008239DB" w:rsidP="008239DB">
      <w:pPr>
        <w:pStyle w:val="4"/>
      </w:pPr>
      <w:r>
        <w:t>Требования к лингвистическому обеспечению</w:t>
      </w:r>
    </w:p>
    <w:p w14:paraId="7A60B933" w14:textId="3E23B7B1" w:rsidR="0017260F" w:rsidRPr="0017260F" w:rsidRDefault="0017260F" w:rsidP="0017260F">
      <w:r>
        <w:t>Игра должна предусматривать полностью русскую локализацию.</w:t>
      </w:r>
    </w:p>
    <w:p w14:paraId="02ABA6DD" w14:textId="690215C8" w:rsidR="008239DB" w:rsidRDefault="004A0E13" w:rsidP="004A0E13">
      <w:pPr>
        <w:pStyle w:val="3"/>
      </w:pPr>
      <w:bookmarkStart w:id="24" w:name="_Toc193826855"/>
      <w:r>
        <w:t>Требования к метрологическому обеспечению</w:t>
      </w:r>
      <w:bookmarkEnd w:id="24"/>
    </w:p>
    <w:p w14:paraId="3809E6D1" w14:textId="1205928F" w:rsidR="0017260F" w:rsidRPr="0017260F" w:rsidRDefault="0017260F" w:rsidP="0017260F">
      <w:r>
        <w:t xml:space="preserve">Требования к метрологическому обеспечению не предъявляются </w:t>
      </w:r>
    </w:p>
    <w:p w14:paraId="25230B1D" w14:textId="470EE874" w:rsidR="004A0E13" w:rsidRDefault="004A0E13" w:rsidP="009730DA">
      <w:pPr>
        <w:pStyle w:val="3"/>
      </w:pPr>
      <w:bookmarkStart w:id="25" w:name="_Toc193826856"/>
      <w:r>
        <w:t>Требования к техническому обеспечению</w:t>
      </w:r>
      <w:bookmarkEnd w:id="25"/>
    </w:p>
    <w:p w14:paraId="5E968786" w14:textId="77777777" w:rsidR="00691DB2" w:rsidRDefault="003D1E84" w:rsidP="003D1E84">
      <w:r>
        <w:t xml:space="preserve">В состав технических средств должен входить </w:t>
      </w:r>
      <w:r w:rsidR="00B424C5">
        <w:t>ПК</w:t>
      </w:r>
      <w:r>
        <w:t>, соответствующий минимальным требованиям</w:t>
      </w:r>
      <w:r w:rsidRPr="003D1E84">
        <w:t>:</w:t>
      </w:r>
      <w:r>
        <w:t xml:space="preserve"> </w:t>
      </w:r>
    </w:p>
    <w:p w14:paraId="0CF556F2" w14:textId="2B0FDFA3" w:rsidR="001E42E4" w:rsidRPr="003D1E84" w:rsidRDefault="001E42E4" w:rsidP="001E42E4">
      <w:pPr>
        <w:ind w:firstLine="0"/>
      </w:pPr>
      <w:r>
        <w:t>Таблица 1 – Минимальные требования ПК</w:t>
      </w:r>
    </w:p>
    <w:tbl>
      <w:tblPr>
        <w:tblStyle w:val="ac"/>
        <w:tblW w:w="10201" w:type="dxa"/>
        <w:tblLook w:val="04A0" w:firstRow="1" w:lastRow="0" w:firstColumn="1" w:lastColumn="0" w:noHBand="0" w:noVBand="1"/>
      </w:tblPr>
      <w:tblGrid>
        <w:gridCol w:w="5132"/>
        <w:gridCol w:w="5069"/>
      </w:tblGrid>
      <w:tr w:rsidR="00691DB2" w14:paraId="4FBACC7E" w14:textId="77777777" w:rsidTr="00E04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1"/>
        </w:trPr>
        <w:tc>
          <w:tcPr>
            <w:tcW w:w="5132" w:type="dxa"/>
          </w:tcPr>
          <w:p w14:paraId="4FDA0668" w14:textId="77777777" w:rsidR="00691DB2" w:rsidRDefault="00691DB2" w:rsidP="00E0462F">
            <w:pPr>
              <w:ind w:firstLine="0"/>
            </w:pPr>
            <w:r>
              <w:t>Процессор</w:t>
            </w:r>
          </w:p>
        </w:tc>
        <w:tc>
          <w:tcPr>
            <w:tcW w:w="5069" w:type="dxa"/>
          </w:tcPr>
          <w:p w14:paraId="7A349EBE" w14:textId="77777777" w:rsidR="00691DB2" w:rsidRDefault="00691DB2" w:rsidP="00E0462F">
            <w:pPr>
              <w:ind w:firstLine="0"/>
            </w:pPr>
            <w:r w:rsidRPr="00691CB8">
              <w:t>Intel N95 с тактовой частотой 3400 МГц</w:t>
            </w:r>
          </w:p>
        </w:tc>
      </w:tr>
      <w:tr w:rsidR="00691DB2" w14:paraId="4DC6FEEE" w14:textId="77777777" w:rsidTr="00E0462F">
        <w:trPr>
          <w:trHeight w:val="503"/>
        </w:trPr>
        <w:tc>
          <w:tcPr>
            <w:tcW w:w="5132" w:type="dxa"/>
          </w:tcPr>
          <w:p w14:paraId="4C43E626" w14:textId="77777777" w:rsidR="00691DB2" w:rsidRDefault="00691DB2" w:rsidP="00E0462F">
            <w:pPr>
              <w:ind w:firstLine="0"/>
            </w:pPr>
            <w:r>
              <w:t>Операционная системная</w:t>
            </w:r>
          </w:p>
        </w:tc>
        <w:tc>
          <w:tcPr>
            <w:tcW w:w="5069" w:type="dxa"/>
          </w:tcPr>
          <w:p w14:paraId="63E11A9E" w14:textId="77777777" w:rsidR="00691DB2" w:rsidRDefault="00691DB2" w:rsidP="00E0462F">
            <w:pPr>
              <w:ind w:firstLine="0"/>
            </w:pPr>
            <w:r w:rsidRPr="00691CB8">
              <w:t xml:space="preserve">Windows </w:t>
            </w:r>
            <w:r>
              <w:t>10</w:t>
            </w:r>
          </w:p>
        </w:tc>
      </w:tr>
      <w:tr w:rsidR="00691DB2" w14:paraId="11B69134" w14:textId="77777777" w:rsidTr="00E0462F">
        <w:trPr>
          <w:trHeight w:val="491"/>
        </w:trPr>
        <w:tc>
          <w:tcPr>
            <w:tcW w:w="5132" w:type="dxa"/>
          </w:tcPr>
          <w:p w14:paraId="662EE100" w14:textId="77777777" w:rsidR="00691DB2" w:rsidRDefault="00691DB2" w:rsidP="00E0462F">
            <w:pPr>
              <w:ind w:firstLine="0"/>
            </w:pPr>
            <w:r>
              <w:t>Оперативная память</w:t>
            </w:r>
          </w:p>
        </w:tc>
        <w:tc>
          <w:tcPr>
            <w:tcW w:w="5069" w:type="dxa"/>
          </w:tcPr>
          <w:p w14:paraId="2F7AB676" w14:textId="77777777" w:rsidR="00691DB2" w:rsidRDefault="00691DB2" w:rsidP="00E0462F">
            <w:pPr>
              <w:ind w:firstLine="0"/>
            </w:pPr>
            <w:r w:rsidRPr="00691CB8">
              <w:t>2 ГБ DDR3</w:t>
            </w:r>
          </w:p>
        </w:tc>
      </w:tr>
      <w:tr w:rsidR="00691DB2" w14:paraId="119CFAF2" w14:textId="77777777" w:rsidTr="00E0462F">
        <w:trPr>
          <w:trHeight w:val="503"/>
        </w:trPr>
        <w:tc>
          <w:tcPr>
            <w:tcW w:w="5132" w:type="dxa"/>
          </w:tcPr>
          <w:p w14:paraId="23ED448B" w14:textId="77777777" w:rsidR="00691DB2" w:rsidRDefault="00691DB2" w:rsidP="00E0462F">
            <w:pPr>
              <w:ind w:firstLine="0"/>
            </w:pPr>
            <w:r>
              <w:t>Устройства ввода</w:t>
            </w:r>
          </w:p>
        </w:tc>
        <w:tc>
          <w:tcPr>
            <w:tcW w:w="5069" w:type="dxa"/>
          </w:tcPr>
          <w:p w14:paraId="606B5B5D" w14:textId="75B6F5CF" w:rsidR="00691DB2" w:rsidRDefault="00691DB2" w:rsidP="00E0462F">
            <w:pPr>
              <w:ind w:firstLine="0"/>
            </w:pPr>
            <w:r>
              <w:t>Мышь</w:t>
            </w:r>
          </w:p>
        </w:tc>
      </w:tr>
      <w:tr w:rsidR="00691DB2" w14:paraId="29E1F398" w14:textId="77777777" w:rsidTr="00E0462F">
        <w:trPr>
          <w:trHeight w:val="503"/>
        </w:trPr>
        <w:tc>
          <w:tcPr>
            <w:tcW w:w="5132" w:type="dxa"/>
          </w:tcPr>
          <w:p w14:paraId="4E53C891" w14:textId="77777777" w:rsidR="00691DB2" w:rsidRDefault="00691DB2" w:rsidP="00E0462F">
            <w:pPr>
              <w:ind w:firstLine="0"/>
            </w:pPr>
            <w:r>
              <w:t>Разрешение экрана</w:t>
            </w:r>
          </w:p>
        </w:tc>
        <w:tc>
          <w:tcPr>
            <w:tcW w:w="5069" w:type="dxa"/>
          </w:tcPr>
          <w:p w14:paraId="7F42346B" w14:textId="060164DA" w:rsidR="00691DB2" w:rsidRDefault="00691DB2" w:rsidP="00E0462F">
            <w:pPr>
              <w:ind w:firstLine="0"/>
            </w:pPr>
            <w:r>
              <w:t>450х650</w:t>
            </w:r>
          </w:p>
        </w:tc>
      </w:tr>
    </w:tbl>
    <w:p w14:paraId="187AF89C" w14:textId="7A8BC1CB" w:rsidR="003D1E84" w:rsidRPr="003D1E84" w:rsidRDefault="003D1E84" w:rsidP="003D1E84"/>
    <w:p w14:paraId="48FA2DD2" w14:textId="2F3F901F" w:rsidR="009730DA" w:rsidRDefault="00645BED" w:rsidP="00645BED">
      <w:pPr>
        <w:pStyle w:val="2"/>
      </w:pPr>
      <w:bookmarkStart w:id="26" w:name="_Toc193826857"/>
      <w:r>
        <w:t>Требования к надежности</w:t>
      </w:r>
      <w:bookmarkEnd w:id="26"/>
    </w:p>
    <w:p w14:paraId="02A9F4DA" w14:textId="7A6B7400" w:rsidR="003D1E84" w:rsidRDefault="003D1E84" w:rsidP="003D1E84">
      <w:r>
        <w:t>Приложение должно соответствовать следующим требованиям:</w:t>
      </w:r>
    </w:p>
    <w:p w14:paraId="4D2310AF" w14:textId="6C2EEA16" w:rsidR="003D1E84" w:rsidRDefault="00916034" w:rsidP="00362175">
      <w:pPr>
        <w:pStyle w:val="a0"/>
        <w:numPr>
          <w:ilvl w:val="0"/>
          <w:numId w:val="49"/>
        </w:numPr>
        <w:ind w:left="0" w:firstLine="851"/>
      </w:pPr>
      <w:r>
        <w:t>к</w:t>
      </w:r>
      <w:r w:rsidR="003D1E84">
        <w:t>аждый элемент интерфейса должен быть рабочим, срабатывать при нажатии, чтобы</w:t>
      </w:r>
      <w:r w:rsidR="0062797E">
        <w:t xml:space="preserve"> </w:t>
      </w:r>
      <w:r w:rsidR="003D1E84">
        <w:t>не возникало проблем с использованием;</w:t>
      </w:r>
    </w:p>
    <w:p w14:paraId="5543D9F9" w14:textId="3AEEEECE" w:rsidR="003D1E84" w:rsidRDefault="00916034" w:rsidP="0062797E">
      <w:pPr>
        <w:pStyle w:val="a0"/>
        <w:numPr>
          <w:ilvl w:val="0"/>
          <w:numId w:val="29"/>
        </w:numPr>
        <w:ind w:hanging="720"/>
      </w:pPr>
      <w:r>
        <w:t>и</w:t>
      </w:r>
      <w:r w:rsidR="003D1E84">
        <w:t>нтерфейс должен четко отображать все компоненты игры на экране;</w:t>
      </w:r>
    </w:p>
    <w:p w14:paraId="270E127B" w14:textId="30DEC01B" w:rsidR="003D1E84" w:rsidRDefault="00916034" w:rsidP="00362175">
      <w:pPr>
        <w:pStyle w:val="a0"/>
        <w:numPr>
          <w:ilvl w:val="0"/>
          <w:numId w:val="29"/>
        </w:numPr>
        <w:ind w:left="0" w:firstLine="851"/>
      </w:pPr>
      <w:r>
        <w:t>р</w:t>
      </w:r>
      <w:r w:rsidR="003D1E84">
        <w:t>егулярное тестирование игры на выявление ошибок их исправления для гарантирования стабильного использования;</w:t>
      </w:r>
    </w:p>
    <w:p w14:paraId="61E7B72C" w14:textId="00459886" w:rsidR="003D1E84" w:rsidRDefault="00916034" w:rsidP="00610BDB">
      <w:pPr>
        <w:pStyle w:val="a0"/>
        <w:numPr>
          <w:ilvl w:val="0"/>
          <w:numId w:val="29"/>
        </w:numPr>
        <w:ind w:hanging="720"/>
      </w:pPr>
      <w:r>
        <w:t>о</w:t>
      </w:r>
      <w:r w:rsidR="003D1E84">
        <w:t>рганизация бесперебойного питания технических средств;</w:t>
      </w:r>
    </w:p>
    <w:p w14:paraId="3ED0ED27" w14:textId="506E73E6" w:rsidR="003D1E84" w:rsidRPr="003D1E84" w:rsidRDefault="00916034" w:rsidP="00916034">
      <w:pPr>
        <w:pStyle w:val="a0"/>
        <w:numPr>
          <w:ilvl w:val="0"/>
          <w:numId w:val="29"/>
        </w:numPr>
        <w:ind w:left="851" w:firstLine="0"/>
      </w:pPr>
      <w:r>
        <w:lastRenderedPageBreak/>
        <w:t>р</w:t>
      </w:r>
      <w:r w:rsidR="003D1E84">
        <w:t>егулярным выполнением рекомендаций Министерства труда и социального развития РФ, изложенных в Постановлении от 23 июля 1998 г. «Об утверждении межотраслевых типовых норм времени на работы по сервисному обслуживанию ПЭВМ и оргтехники и сопровождению программных средств».</w:t>
      </w:r>
    </w:p>
    <w:p w14:paraId="09DB4E1E" w14:textId="2C6A21F2" w:rsidR="00676C23" w:rsidRDefault="00645BED" w:rsidP="00397A88">
      <w:pPr>
        <w:pStyle w:val="2"/>
      </w:pPr>
      <w:bookmarkStart w:id="27" w:name="_Toc193826858"/>
      <w:r>
        <w:t>Требования к безопасности</w:t>
      </w:r>
      <w:bookmarkEnd w:id="27"/>
    </w:p>
    <w:p w14:paraId="76CE29D0" w14:textId="2DF822FB" w:rsidR="0044713A" w:rsidRDefault="0044713A" w:rsidP="0044713A">
      <w:r>
        <w:t>Реализуемые решения должны соответствовать нормам электро- и пожаробезопасности в соответствии с требованиями законодательства РФ.</w:t>
      </w:r>
    </w:p>
    <w:p w14:paraId="1A91D40A" w14:textId="340E6243" w:rsidR="0044713A" w:rsidRPr="0044713A" w:rsidRDefault="0044713A" w:rsidP="0044713A">
      <w:r>
        <w:t>Разрабатываемый программный продукт не должен классифицироваться как информационная система обработки персональных данных. Разрабатываемая система не должна позволять проводить обработку персональных данных пользователя.</w:t>
      </w:r>
    </w:p>
    <w:p w14:paraId="32C4A45D" w14:textId="67FCFD3C" w:rsidR="007A3137" w:rsidRDefault="007A3137" w:rsidP="007A3137">
      <w:pPr>
        <w:pStyle w:val="2"/>
      </w:pPr>
      <w:bookmarkStart w:id="28" w:name="_Toc193826859"/>
      <w:r>
        <w:t>Требования к патентной чистоте</w:t>
      </w:r>
      <w:bookmarkEnd w:id="28"/>
    </w:p>
    <w:p w14:paraId="6472503E" w14:textId="2E036BA2" w:rsidR="008008E7" w:rsidRPr="006A76BA" w:rsidRDefault="009403A8" w:rsidP="008008E7">
      <w:pPr>
        <w:pStyle w:val="afc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/>
        </w:rPr>
      </w:pPr>
      <w:bookmarkStart w:id="29" w:name="_Toc193826860"/>
      <w:r w:rsidRPr="009403A8">
        <w:rPr>
          <w:color w:val="000000"/>
        </w:rPr>
        <w:t>1. Интеллектуальные права на произведения науки, литературы и искусства являются авторскими правами.</w:t>
      </w:r>
    </w:p>
    <w:p w14:paraId="11804521" w14:textId="00E8BB90" w:rsidR="008008E7" w:rsidRPr="008008E7" w:rsidRDefault="009403A8" w:rsidP="008008E7">
      <w:pPr>
        <w:pStyle w:val="afc"/>
        <w:shd w:val="clear" w:color="auto" w:fill="FFFFFF"/>
        <w:spacing w:before="0" w:beforeAutospacing="0" w:after="0" w:afterAutospacing="0" w:line="360" w:lineRule="auto"/>
        <w:ind w:firstLine="851"/>
        <w:jc w:val="both"/>
      </w:pPr>
      <w:r>
        <w:t>2. Автору произведения принадлежат следующие права:</w:t>
      </w:r>
    </w:p>
    <w:p w14:paraId="6C409D5E" w14:textId="77777777" w:rsidR="008008E7" w:rsidRPr="006A76BA" w:rsidRDefault="009403A8" w:rsidP="008008E7">
      <w:pPr>
        <w:pStyle w:val="afc"/>
        <w:shd w:val="clear" w:color="auto" w:fill="FFFFFF"/>
        <w:spacing w:before="0" w:beforeAutospacing="0" w:after="0" w:afterAutospacing="0" w:line="360" w:lineRule="auto"/>
        <w:ind w:firstLine="851"/>
        <w:jc w:val="both"/>
      </w:pPr>
      <w:r>
        <w:t>1) исключительное право на произведение;</w:t>
      </w:r>
    </w:p>
    <w:p w14:paraId="4CE28800" w14:textId="77777777" w:rsidR="008008E7" w:rsidRPr="006A76BA" w:rsidRDefault="009403A8" w:rsidP="008008E7">
      <w:pPr>
        <w:pStyle w:val="afc"/>
        <w:shd w:val="clear" w:color="auto" w:fill="FFFFFF"/>
        <w:spacing w:before="0" w:beforeAutospacing="0" w:after="0" w:afterAutospacing="0" w:line="360" w:lineRule="auto"/>
        <w:ind w:firstLine="851"/>
        <w:jc w:val="both"/>
      </w:pPr>
      <w:r>
        <w:t>2) право авторства;</w:t>
      </w:r>
    </w:p>
    <w:p w14:paraId="6A1954DF" w14:textId="77777777" w:rsidR="008008E7" w:rsidRPr="006A76BA" w:rsidRDefault="009403A8" w:rsidP="008008E7">
      <w:pPr>
        <w:pStyle w:val="afc"/>
        <w:shd w:val="clear" w:color="auto" w:fill="FFFFFF"/>
        <w:spacing w:before="0" w:beforeAutospacing="0" w:after="0" w:afterAutospacing="0" w:line="360" w:lineRule="auto"/>
        <w:ind w:firstLine="851"/>
        <w:jc w:val="both"/>
      </w:pPr>
      <w:r>
        <w:t>3) право автора на имя;</w:t>
      </w:r>
    </w:p>
    <w:p w14:paraId="09FD56B4" w14:textId="77777777" w:rsidR="008008E7" w:rsidRPr="006A76BA" w:rsidRDefault="009403A8" w:rsidP="008008E7">
      <w:pPr>
        <w:pStyle w:val="afc"/>
        <w:shd w:val="clear" w:color="auto" w:fill="FFFFFF"/>
        <w:spacing w:before="0" w:beforeAutospacing="0" w:after="0" w:afterAutospacing="0" w:line="360" w:lineRule="auto"/>
        <w:ind w:firstLine="851"/>
        <w:jc w:val="both"/>
      </w:pPr>
      <w:r>
        <w:t>4) право на неприкосновенность произведения;</w:t>
      </w:r>
    </w:p>
    <w:p w14:paraId="7E5CCEF5" w14:textId="68D9E399" w:rsidR="009403A8" w:rsidRPr="008008E7" w:rsidRDefault="009403A8" w:rsidP="008008E7">
      <w:pPr>
        <w:pStyle w:val="afc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/>
        </w:rPr>
      </w:pPr>
      <w:r>
        <w:t>5) право на обнародование произведения.</w:t>
      </w:r>
    </w:p>
    <w:p w14:paraId="49968FEF" w14:textId="4B5ABB1D" w:rsidR="009403A8" w:rsidRDefault="009403A8" w:rsidP="009403A8">
      <w:r>
        <w:t>3. В случаях, предусмотренных настоящим Кодексом, автору произведения наряду с правами, указанными в </w:t>
      </w:r>
      <w:r w:rsidRPr="009403A8">
        <w:t>п</w:t>
      </w:r>
      <w:r>
        <w:t>ункте 2 настоящей статьи, принадлежат другие права, в том числе право на вознаграждение за служебное произведение, право на отзыв, право следования, право доступа к произведениям изобразительного искусства.</w:t>
      </w:r>
      <w:r w:rsidR="007D3F70">
        <w:t xml:space="preserve"> (Ст. 1255 Г.К. РФ)</w:t>
      </w:r>
    </w:p>
    <w:p w14:paraId="3BF80742" w14:textId="43AE26F9" w:rsidR="003A546E" w:rsidRDefault="003A546E" w:rsidP="003A546E">
      <w:pPr>
        <w:pStyle w:val="2"/>
      </w:pPr>
      <w:r>
        <w:t>Требования к перспективам развития</w:t>
      </w:r>
      <w:bookmarkEnd w:id="29"/>
    </w:p>
    <w:p w14:paraId="4F2CBDBC" w14:textId="674DA7B1" w:rsidR="00397A88" w:rsidRDefault="00397A88" w:rsidP="00397A88">
      <w:r>
        <w:t>Дальнейшая перспектива развития программного продукта предполагают реализацию функций, описанных ниже</w:t>
      </w:r>
      <w:r w:rsidRPr="00397A88">
        <w:t>:</w:t>
      </w:r>
    </w:p>
    <w:p w14:paraId="28F292F9" w14:textId="5ED9A887" w:rsidR="007D3F70" w:rsidRPr="00012422" w:rsidRDefault="00916034" w:rsidP="00CD6AA8">
      <w:pPr>
        <w:pStyle w:val="a0"/>
        <w:numPr>
          <w:ilvl w:val="0"/>
          <w:numId w:val="42"/>
        </w:numPr>
        <w:ind w:hanging="1504"/>
      </w:pPr>
      <w:r>
        <w:t>в</w:t>
      </w:r>
      <w:r w:rsidR="00012422">
        <w:t>озможность настройки пользовательского интерфейса</w:t>
      </w:r>
      <w:r w:rsidR="00012422" w:rsidRPr="00012422">
        <w:t>;</w:t>
      </w:r>
    </w:p>
    <w:p w14:paraId="4DAA2828" w14:textId="66171939" w:rsidR="00012422" w:rsidRPr="00012422" w:rsidRDefault="00916034" w:rsidP="00CD6AA8">
      <w:pPr>
        <w:pStyle w:val="a0"/>
        <w:numPr>
          <w:ilvl w:val="0"/>
          <w:numId w:val="42"/>
        </w:numPr>
        <w:ind w:hanging="1504"/>
      </w:pPr>
      <w:r>
        <w:t>в</w:t>
      </w:r>
      <w:r w:rsidR="00012422">
        <w:t>озможность играть онлайн</w:t>
      </w:r>
      <w:r w:rsidR="00012422" w:rsidRPr="00012422">
        <w:t>;</w:t>
      </w:r>
    </w:p>
    <w:p w14:paraId="40B49461" w14:textId="0A543DE2" w:rsidR="00012422" w:rsidRPr="00012422" w:rsidRDefault="00916034" w:rsidP="00CD6AA8">
      <w:pPr>
        <w:pStyle w:val="a0"/>
        <w:numPr>
          <w:ilvl w:val="0"/>
          <w:numId w:val="42"/>
        </w:numPr>
        <w:ind w:hanging="1504"/>
      </w:pPr>
      <w:r>
        <w:t>в</w:t>
      </w:r>
      <w:r w:rsidR="00012422">
        <w:t>озможность выбора музыки в главном меню</w:t>
      </w:r>
      <w:r w:rsidR="00012422" w:rsidRPr="00012422">
        <w:t>;</w:t>
      </w:r>
    </w:p>
    <w:p w14:paraId="6E5BFE38" w14:textId="66BC6608" w:rsidR="0044713A" w:rsidRPr="00CD6AA8" w:rsidRDefault="00916034" w:rsidP="00CD6AA8">
      <w:pPr>
        <w:pStyle w:val="a0"/>
        <w:numPr>
          <w:ilvl w:val="0"/>
          <w:numId w:val="42"/>
        </w:numPr>
        <w:ind w:hanging="1504"/>
        <w:rPr>
          <w:lang w:val="en-US"/>
        </w:rPr>
      </w:pPr>
      <w:r>
        <w:t>возможность в</w:t>
      </w:r>
      <w:r w:rsidR="0044713A">
        <w:t>ключени</w:t>
      </w:r>
      <w:r>
        <w:t>я</w:t>
      </w:r>
      <w:r w:rsidR="0044713A">
        <w:t xml:space="preserve"> полноэкранного режима</w:t>
      </w:r>
      <w:r w:rsidR="0044713A" w:rsidRPr="009403A8">
        <w:t>;</w:t>
      </w:r>
    </w:p>
    <w:p w14:paraId="5ACEEB25" w14:textId="7B5A49B4" w:rsidR="00397A88" w:rsidRPr="00E05736" w:rsidRDefault="00916034" w:rsidP="00CD6AA8">
      <w:pPr>
        <w:pStyle w:val="a0"/>
        <w:numPr>
          <w:ilvl w:val="0"/>
          <w:numId w:val="42"/>
        </w:numPr>
        <w:ind w:hanging="1504"/>
      </w:pPr>
      <w:r>
        <w:t>в</w:t>
      </w:r>
      <w:r w:rsidR="0044713A">
        <w:t>озможность делиться своим рекордом с другими людьми.</w:t>
      </w:r>
    </w:p>
    <w:p w14:paraId="06616391" w14:textId="61355C9C" w:rsidR="0002309A" w:rsidRDefault="00127A5A" w:rsidP="00127A5A">
      <w:pPr>
        <w:pStyle w:val="1"/>
      </w:pPr>
      <w:bookmarkStart w:id="30" w:name="_Toc193826861"/>
      <w:r>
        <w:lastRenderedPageBreak/>
        <w:t>Состав и содержание рабо</w:t>
      </w:r>
      <w:r w:rsidR="0002309A">
        <w:t>т</w:t>
      </w:r>
      <w:bookmarkEnd w:id="30"/>
    </w:p>
    <w:p w14:paraId="3E2E7273" w14:textId="77777777" w:rsidR="00012422" w:rsidRPr="00EC3B81" w:rsidRDefault="00012422" w:rsidP="00012422">
      <w:pPr>
        <w:spacing w:before="0"/>
        <w:ind w:firstLine="709"/>
        <w:rPr>
          <w:rFonts w:cs="Times New Roman"/>
          <w:szCs w:val="24"/>
        </w:rPr>
      </w:pPr>
      <w:r w:rsidRPr="00EC3B81">
        <w:rPr>
          <w:rFonts w:cs="Times New Roman"/>
          <w:szCs w:val="24"/>
        </w:rPr>
        <w:t>Работа над игрой состоит из следующих этапов:</w:t>
      </w:r>
    </w:p>
    <w:p w14:paraId="16E97B46" w14:textId="6805D59D" w:rsidR="00012422" w:rsidRPr="00EC3B81" w:rsidRDefault="00916034" w:rsidP="00F12915">
      <w:pPr>
        <w:pStyle w:val="a0"/>
        <w:keepLines w:val="0"/>
        <w:numPr>
          <w:ilvl w:val="0"/>
          <w:numId w:val="41"/>
        </w:numPr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р</w:t>
      </w:r>
      <w:r w:rsidR="00012422" w:rsidRPr="00EC3B81">
        <w:rPr>
          <w:rFonts w:cs="Times New Roman"/>
          <w:szCs w:val="24"/>
        </w:rPr>
        <w:t xml:space="preserve">азработка ТЗ: определение основных целей проекта, анализируется игровая механика игры </w:t>
      </w:r>
      <w:r w:rsidR="00012422">
        <w:rPr>
          <w:rFonts w:cs="Times New Roman"/>
          <w:szCs w:val="24"/>
        </w:rPr>
        <w:t>Крестики и Нолики 3х3</w:t>
      </w:r>
      <w:r w:rsidR="00012422" w:rsidRPr="00EC3B81">
        <w:rPr>
          <w:rFonts w:cs="Times New Roman"/>
          <w:szCs w:val="24"/>
        </w:rPr>
        <w:t>, а также составляется подробный список требований, которые б</w:t>
      </w:r>
      <w:r>
        <w:rPr>
          <w:rFonts w:cs="Times New Roman"/>
          <w:szCs w:val="24"/>
        </w:rPr>
        <w:t>у</w:t>
      </w:r>
      <w:r w:rsidR="00012422" w:rsidRPr="00EC3B81">
        <w:rPr>
          <w:rFonts w:cs="Times New Roman"/>
          <w:szCs w:val="24"/>
        </w:rPr>
        <w:t>дут реализованы в игре;</w:t>
      </w:r>
    </w:p>
    <w:p w14:paraId="162AE993" w14:textId="490C3FE7" w:rsidR="00012422" w:rsidRPr="00EC3B81" w:rsidRDefault="00916034" w:rsidP="00F12915">
      <w:pPr>
        <w:pStyle w:val="a0"/>
        <w:keepLines w:val="0"/>
        <w:numPr>
          <w:ilvl w:val="0"/>
          <w:numId w:val="41"/>
        </w:numPr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р</w:t>
      </w:r>
      <w:r w:rsidR="00012422" w:rsidRPr="00EC3B81">
        <w:rPr>
          <w:rFonts w:cs="Times New Roman"/>
          <w:szCs w:val="24"/>
        </w:rPr>
        <w:t xml:space="preserve">абочее проектирование: приложения на языке программирования Python, создаются макеты пользовательского интерфейса с использованием библиотеки </w:t>
      </w:r>
      <w:proofErr w:type="spellStart"/>
      <w:r w:rsidR="00012422" w:rsidRPr="00EC3B81">
        <w:rPr>
          <w:rFonts w:cs="Times New Roman"/>
          <w:szCs w:val="24"/>
        </w:rPr>
        <w:t>Tkinter</w:t>
      </w:r>
      <w:proofErr w:type="spellEnd"/>
      <w:r w:rsidR="00012422" w:rsidRPr="00EC3B81">
        <w:rPr>
          <w:rFonts w:cs="Times New Roman"/>
          <w:szCs w:val="24"/>
        </w:rPr>
        <w:t>, а также определяется структура хранения данных в формате JSON;</w:t>
      </w:r>
    </w:p>
    <w:p w14:paraId="074F6846" w14:textId="6B83698C" w:rsidR="00012422" w:rsidRPr="00EC3B81" w:rsidRDefault="00916034" w:rsidP="00F12915">
      <w:pPr>
        <w:pStyle w:val="a0"/>
        <w:keepLines w:val="0"/>
        <w:numPr>
          <w:ilvl w:val="0"/>
          <w:numId w:val="41"/>
        </w:numPr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р</w:t>
      </w:r>
      <w:r w:rsidR="00012422" w:rsidRPr="00EC3B81">
        <w:rPr>
          <w:rFonts w:cs="Times New Roman"/>
          <w:szCs w:val="24"/>
        </w:rPr>
        <w:t>еализация: написание кода и интерфейса, программная реализация игровой логики, а также проведение первичного тестирования для устранения дефектов;</w:t>
      </w:r>
    </w:p>
    <w:p w14:paraId="0C5FFDEE" w14:textId="4231930D" w:rsidR="00012422" w:rsidRPr="00EC3B81" w:rsidRDefault="00916034" w:rsidP="00F12915">
      <w:pPr>
        <w:pStyle w:val="a0"/>
        <w:keepLines w:val="0"/>
        <w:numPr>
          <w:ilvl w:val="0"/>
          <w:numId w:val="41"/>
        </w:numPr>
        <w:ind w:left="0" w:firstLine="709"/>
      </w:pPr>
      <w:r>
        <w:rPr>
          <w:rFonts w:cs="Times New Roman"/>
          <w:szCs w:val="24"/>
        </w:rPr>
        <w:t>в</w:t>
      </w:r>
      <w:r w:rsidR="00012422" w:rsidRPr="00EC3B81">
        <w:rPr>
          <w:rFonts w:cs="Times New Roman"/>
          <w:szCs w:val="24"/>
        </w:rPr>
        <w:t>недрение:</w:t>
      </w:r>
      <w:r w:rsidR="00012422" w:rsidRPr="00EC3B81">
        <w:t xml:space="preserve"> запуск приложения на компьютере пользователя, проверка его корректной работы в реальных условиях эксплуатации и подготовку краткой инструкции по управлению игрой.</w:t>
      </w:r>
    </w:p>
    <w:p w14:paraId="62940D81" w14:textId="27F094FF" w:rsidR="001134F4" w:rsidRPr="000E5167" w:rsidRDefault="001134F4" w:rsidP="00397A88"/>
    <w:p w14:paraId="7B2062F0" w14:textId="507E16E2" w:rsidR="00127A5A" w:rsidRDefault="0002309A" w:rsidP="00127A5A">
      <w:pPr>
        <w:pStyle w:val="1"/>
      </w:pPr>
      <w:bookmarkStart w:id="31" w:name="_Toc193826862"/>
      <w:r>
        <w:lastRenderedPageBreak/>
        <w:t>Порядок разработки</w:t>
      </w:r>
      <w:bookmarkEnd w:id="31"/>
    </w:p>
    <w:p w14:paraId="5E448EBA" w14:textId="68456C5E" w:rsidR="0002309A" w:rsidRDefault="001134F4" w:rsidP="0002309A">
      <w:r>
        <w:t>Порядок разработки представлен в таблице №</w:t>
      </w:r>
      <w:r w:rsidR="001E42E4">
        <w:t>2</w:t>
      </w:r>
      <w:r>
        <w:t>.</w:t>
      </w:r>
    </w:p>
    <w:p w14:paraId="2A878E7C" w14:textId="1F30DFF5" w:rsidR="001E42E4" w:rsidRDefault="001E42E4" w:rsidP="001E42E4">
      <w:pPr>
        <w:ind w:firstLine="0"/>
      </w:pPr>
      <w:r>
        <w:t>Таблица 2 – Этапы разработки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15"/>
        <w:gridCol w:w="2111"/>
        <w:gridCol w:w="2031"/>
        <w:gridCol w:w="2016"/>
        <w:gridCol w:w="2022"/>
      </w:tblGrid>
      <w:tr w:rsidR="001134F4" w14:paraId="15956E6F" w14:textId="77777777" w:rsidTr="001134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15" w:type="dxa"/>
          </w:tcPr>
          <w:p w14:paraId="33F01202" w14:textId="60AAAEF4" w:rsidR="001134F4" w:rsidRDefault="000374C1" w:rsidP="0002309A">
            <w:pPr>
              <w:ind w:firstLine="0"/>
            </w:pPr>
            <w:r>
              <w:t xml:space="preserve">№ </w:t>
            </w:r>
            <w:r w:rsidR="001134F4">
              <w:t>этапа</w:t>
            </w:r>
          </w:p>
        </w:tc>
        <w:tc>
          <w:tcPr>
            <w:tcW w:w="2111" w:type="dxa"/>
          </w:tcPr>
          <w:p w14:paraId="0BDDD004" w14:textId="77777777" w:rsidR="001134F4" w:rsidRDefault="001134F4" w:rsidP="0002309A">
            <w:pPr>
              <w:ind w:firstLine="0"/>
            </w:pPr>
            <w:r>
              <w:t>Наименование</w:t>
            </w:r>
          </w:p>
          <w:p w14:paraId="1BEFAB8C" w14:textId="64D41DFC" w:rsidR="000374C1" w:rsidRDefault="000374C1" w:rsidP="0002309A">
            <w:pPr>
              <w:ind w:firstLine="0"/>
            </w:pPr>
            <w:r>
              <w:t>этапа</w:t>
            </w:r>
          </w:p>
        </w:tc>
        <w:tc>
          <w:tcPr>
            <w:tcW w:w="2031" w:type="dxa"/>
          </w:tcPr>
          <w:p w14:paraId="5494E503" w14:textId="6965FA31" w:rsidR="001134F4" w:rsidRDefault="001134F4" w:rsidP="0002309A">
            <w:pPr>
              <w:ind w:firstLine="0"/>
            </w:pPr>
            <w:r>
              <w:t>Длительность</w:t>
            </w:r>
          </w:p>
        </w:tc>
        <w:tc>
          <w:tcPr>
            <w:tcW w:w="2016" w:type="dxa"/>
          </w:tcPr>
          <w:p w14:paraId="6F22850B" w14:textId="756CD368" w:rsidR="001134F4" w:rsidRDefault="001134F4" w:rsidP="0002309A">
            <w:pPr>
              <w:ind w:firstLine="0"/>
            </w:pPr>
            <w:r>
              <w:t>Состав работ</w:t>
            </w:r>
          </w:p>
        </w:tc>
        <w:tc>
          <w:tcPr>
            <w:tcW w:w="2022" w:type="dxa"/>
          </w:tcPr>
          <w:p w14:paraId="1A56F8D9" w14:textId="42A50B70" w:rsidR="001134F4" w:rsidRDefault="001134F4" w:rsidP="0002309A">
            <w:pPr>
              <w:ind w:firstLine="0"/>
            </w:pPr>
            <w:r>
              <w:t>Результат</w:t>
            </w:r>
          </w:p>
        </w:tc>
      </w:tr>
      <w:tr w:rsidR="001134F4" w14:paraId="0C4BADED" w14:textId="77777777" w:rsidTr="001134F4">
        <w:tc>
          <w:tcPr>
            <w:tcW w:w="2015" w:type="dxa"/>
          </w:tcPr>
          <w:p w14:paraId="20BA4462" w14:textId="31FE6CF9" w:rsidR="001134F4" w:rsidRPr="00191D6B" w:rsidRDefault="00191D6B" w:rsidP="000230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11" w:type="dxa"/>
          </w:tcPr>
          <w:p w14:paraId="24DE35F3" w14:textId="1224F2AD" w:rsidR="001134F4" w:rsidRDefault="001134F4" w:rsidP="0002309A">
            <w:pPr>
              <w:ind w:firstLine="0"/>
            </w:pPr>
            <w:r>
              <w:t>Настройка рабочего окружения</w:t>
            </w:r>
          </w:p>
        </w:tc>
        <w:tc>
          <w:tcPr>
            <w:tcW w:w="2031" w:type="dxa"/>
          </w:tcPr>
          <w:p w14:paraId="7BC876A7" w14:textId="4B0339C5" w:rsidR="001134F4" w:rsidRPr="00191D6B" w:rsidRDefault="00191D6B" w:rsidP="0002309A">
            <w:pPr>
              <w:ind w:firstLine="0"/>
            </w:pPr>
            <w:r>
              <w:rPr>
                <w:lang w:val="en-US"/>
              </w:rPr>
              <w:t xml:space="preserve">1 </w:t>
            </w:r>
            <w:r>
              <w:t xml:space="preserve">неделя </w:t>
            </w:r>
          </w:p>
        </w:tc>
        <w:tc>
          <w:tcPr>
            <w:tcW w:w="2016" w:type="dxa"/>
          </w:tcPr>
          <w:p w14:paraId="547CDA87" w14:textId="231A23D8" w:rsidR="001134F4" w:rsidRDefault="00191D6B" w:rsidP="0002309A">
            <w:pPr>
              <w:ind w:firstLine="0"/>
            </w:pPr>
            <w:r>
              <w:t>В ходе работ оборудование должно быть подготовлено к написанию кода программы</w:t>
            </w:r>
          </w:p>
        </w:tc>
        <w:tc>
          <w:tcPr>
            <w:tcW w:w="2022" w:type="dxa"/>
          </w:tcPr>
          <w:p w14:paraId="54D8629B" w14:textId="3CDDD2B0" w:rsidR="001134F4" w:rsidRDefault="00191D6B" w:rsidP="0002309A">
            <w:pPr>
              <w:ind w:firstLine="0"/>
            </w:pPr>
            <w:r>
              <w:t>Рабочее место готово к написанию кода программы</w:t>
            </w:r>
          </w:p>
        </w:tc>
      </w:tr>
      <w:tr w:rsidR="001134F4" w14:paraId="2D35A992" w14:textId="77777777" w:rsidTr="001134F4">
        <w:tc>
          <w:tcPr>
            <w:tcW w:w="2015" w:type="dxa"/>
          </w:tcPr>
          <w:p w14:paraId="4E5C19DD" w14:textId="08A76A59" w:rsidR="001134F4" w:rsidRPr="00191D6B" w:rsidRDefault="00191D6B" w:rsidP="000230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11" w:type="dxa"/>
          </w:tcPr>
          <w:p w14:paraId="3E59190A" w14:textId="52D47991" w:rsidR="001134F4" w:rsidRDefault="001134F4" w:rsidP="0002309A">
            <w:pPr>
              <w:ind w:firstLine="0"/>
            </w:pPr>
            <w:r>
              <w:t>Техническое задание</w:t>
            </w:r>
          </w:p>
        </w:tc>
        <w:tc>
          <w:tcPr>
            <w:tcW w:w="2031" w:type="dxa"/>
          </w:tcPr>
          <w:p w14:paraId="7B2261BB" w14:textId="17597DE2" w:rsidR="001134F4" w:rsidRDefault="00191D6B" w:rsidP="0002309A">
            <w:pPr>
              <w:ind w:firstLine="0"/>
            </w:pPr>
            <w:r>
              <w:t>2 недели</w:t>
            </w:r>
          </w:p>
        </w:tc>
        <w:tc>
          <w:tcPr>
            <w:tcW w:w="2016" w:type="dxa"/>
          </w:tcPr>
          <w:p w14:paraId="710C3F9D" w14:textId="29FA8B61" w:rsidR="001134F4" w:rsidRDefault="00191D6B" w:rsidP="0002309A">
            <w:pPr>
              <w:ind w:firstLine="0"/>
            </w:pPr>
            <w:r>
              <w:t>При выполнении данного этапа должно быть разработано и утверждено ТЗ</w:t>
            </w:r>
          </w:p>
        </w:tc>
        <w:tc>
          <w:tcPr>
            <w:tcW w:w="2022" w:type="dxa"/>
          </w:tcPr>
          <w:p w14:paraId="7DF14D76" w14:textId="0BC1C11D" w:rsidR="001134F4" w:rsidRDefault="00191D6B" w:rsidP="0002309A">
            <w:pPr>
              <w:ind w:firstLine="0"/>
            </w:pPr>
            <w:r>
              <w:t>Техническое задание</w:t>
            </w:r>
          </w:p>
        </w:tc>
      </w:tr>
      <w:tr w:rsidR="001134F4" w14:paraId="4496F868" w14:textId="77777777" w:rsidTr="001134F4">
        <w:tc>
          <w:tcPr>
            <w:tcW w:w="2015" w:type="dxa"/>
          </w:tcPr>
          <w:p w14:paraId="7EB709B2" w14:textId="19A77C4D" w:rsidR="001134F4" w:rsidRPr="00191D6B" w:rsidRDefault="00191D6B" w:rsidP="000230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11" w:type="dxa"/>
          </w:tcPr>
          <w:p w14:paraId="4EFBF2B1" w14:textId="0156C005" w:rsidR="001134F4" w:rsidRPr="001134F4" w:rsidRDefault="001134F4" w:rsidP="0002309A">
            <w:pPr>
              <w:ind w:firstLine="0"/>
            </w:pPr>
            <w:r>
              <w:t>Проектирование</w:t>
            </w:r>
          </w:p>
        </w:tc>
        <w:tc>
          <w:tcPr>
            <w:tcW w:w="2031" w:type="dxa"/>
          </w:tcPr>
          <w:p w14:paraId="329A420C" w14:textId="608DE7FE" w:rsidR="001134F4" w:rsidRDefault="00191D6B" w:rsidP="0002309A">
            <w:pPr>
              <w:ind w:firstLine="0"/>
            </w:pPr>
            <w:r>
              <w:t>3 недели</w:t>
            </w:r>
          </w:p>
        </w:tc>
        <w:tc>
          <w:tcPr>
            <w:tcW w:w="2016" w:type="dxa"/>
          </w:tcPr>
          <w:p w14:paraId="62E4A6B7" w14:textId="45D9BA57" w:rsidR="001134F4" w:rsidRDefault="00191D6B" w:rsidP="0002309A">
            <w:pPr>
              <w:ind w:firstLine="0"/>
            </w:pPr>
            <w:r>
              <w:t>В ходе работ должна быть разработана и утверждена структура программного обеспечения</w:t>
            </w:r>
          </w:p>
        </w:tc>
        <w:tc>
          <w:tcPr>
            <w:tcW w:w="2022" w:type="dxa"/>
          </w:tcPr>
          <w:p w14:paraId="78DCAAF2" w14:textId="4CCE8614" w:rsidR="001134F4" w:rsidRDefault="00191D6B" w:rsidP="0002309A">
            <w:pPr>
              <w:ind w:firstLine="0"/>
            </w:pPr>
            <w:r>
              <w:t>Разработана</w:t>
            </w:r>
            <w:r w:rsidR="00704A9F">
              <w:t>,</w:t>
            </w:r>
            <w:r>
              <w:t xml:space="preserve"> и утверждена структура программного обеспечения</w:t>
            </w:r>
          </w:p>
        </w:tc>
      </w:tr>
      <w:tr w:rsidR="001134F4" w14:paraId="3756BD9D" w14:textId="77777777" w:rsidTr="001134F4">
        <w:tc>
          <w:tcPr>
            <w:tcW w:w="2015" w:type="dxa"/>
          </w:tcPr>
          <w:p w14:paraId="6EC4763C" w14:textId="495850A4" w:rsidR="001134F4" w:rsidRPr="00191D6B" w:rsidRDefault="00191D6B" w:rsidP="000230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111" w:type="dxa"/>
          </w:tcPr>
          <w:p w14:paraId="01F8CE71" w14:textId="6C5D33B1" w:rsidR="001134F4" w:rsidRDefault="001134F4" w:rsidP="0002309A">
            <w:pPr>
              <w:ind w:firstLine="0"/>
            </w:pPr>
            <w:r>
              <w:t>Написание кода программного обеспечения</w:t>
            </w:r>
          </w:p>
        </w:tc>
        <w:tc>
          <w:tcPr>
            <w:tcW w:w="2031" w:type="dxa"/>
          </w:tcPr>
          <w:p w14:paraId="4114753B" w14:textId="4236B882" w:rsidR="001134F4" w:rsidRDefault="00191D6B" w:rsidP="0002309A">
            <w:pPr>
              <w:ind w:firstLine="0"/>
            </w:pPr>
            <w:r>
              <w:t>1 месяц</w:t>
            </w:r>
          </w:p>
        </w:tc>
        <w:tc>
          <w:tcPr>
            <w:tcW w:w="2016" w:type="dxa"/>
          </w:tcPr>
          <w:p w14:paraId="48E22A68" w14:textId="7871EE8E" w:rsidR="001134F4" w:rsidRDefault="00191D6B" w:rsidP="0002309A">
            <w:pPr>
              <w:ind w:firstLine="0"/>
            </w:pPr>
            <w:r>
              <w:t>В ходе работ должен быть написан код программы, который отвечает требованиям, поставленным в техническом задании</w:t>
            </w:r>
          </w:p>
        </w:tc>
        <w:tc>
          <w:tcPr>
            <w:tcW w:w="2022" w:type="dxa"/>
          </w:tcPr>
          <w:p w14:paraId="2781BDAF" w14:textId="3DA0BA09" w:rsidR="001134F4" w:rsidRDefault="00191D6B" w:rsidP="0002309A">
            <w:pPr>
              <w:ind w:firstLine="0"/>
            </w:pPr>
            <w:r>
              <w:t>Программн</w:t>
            </w:r>
            <w:r w:rsidR="000374C1">
              <w:t>ый продукт</w:t>
            </w:r>
          </w:p>
        </w:tc>
      </w:tr>
      <w:tr w:rsidR="001134F4" w14:paraId="18BF9112" w14:textId="77777777" w:rsidTr="001134F4">
        <w:tc>
          <w:tcPr>
            <w:tcW w:w="2015" w:type="dxa"/>
          </w:tcPr>
          <w:p w14:paraId="15B4FE1D" w14:textId="5C1A8608" w:rsidR="001134F4" w:rsidRPr="00191D6B" w:rsidRDefault="00191D6B" w:rsidP="000230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111" w:type="dxa"/>
          </w:tcPr>
          <w:p w14:paraId="5B855C5A" w14:textId="591DB3B2" w:rsidR="001134F4" w:rsidRDefault="001134F4" w:rsidP="0002309A">
            <w:pPr>
              <w:ind w:firstLine="0"/>
            </w:pPr>
            <w:r>
              <w:t>Тестирование программы</w:t>
            </w:r>
          </w:p>
        </w:tc>
        <w:tc>
          <w:tcPr>
            <w:tcW w:w="2031" w:type="dxa"/>
          </w:tcPr>
          <w:p w14:paraId="2634BCEB" w14:textId="546D6EFD" w:rsidR="001134F4" w:rsidRDefault="00191D6B" w:rsidP="0002309A">
            <w:pPr>
              <w:ind w:firstLine="0"/>
            </w:pPr>
            <w:r>
              <w:t>2 недели</w:t>
            </w:r>
          </w:p>
        </w:tc>
        <w:tc>
          <w:tcPr>
            <w:tcW w:w="2016" w:type="dxa"/>
          </w:tcPr>
          <w:p w14:paraId="50403D24" w14:textId="29A9F6E8" w:rsidR="001134F4" w:rsidRDefault="00191D6B" w:rsidP="0002309A">
            <w:pPr>
              <w:ind w:firstLine="0"/>
            </w:pPr>
            <w:r>
              <w:t xml:space="preserve">Программное обеспечение </w:t>
            </w:r>
            <w:r>
              <w:lastRenderedPageBreak/>
              <w:t>должно быть протестировано на основе методики тестирования</w:t>
            </w:r>
          </w:p>
        </w:tc>
        <w:tc>
          <w:tcPr>
            <w:tcW w:w="2022" w:type="dxa"/>
          </w:tcPr>
          <w:p w14:paraId="4B7669A4" w14:textId="4999BB0E" w:rsidR="001134F4" w:rsidRDefault="00191D6B" w:rsidP="0002309A">
            <w:pPr>
              <w:ind w:firstLine="0"/>
            </w:pPr>
            <w:r>
              <w:lastRenderedPageBreak/>
              <w:t xml:space="preserve">Создан список недоработок и </w:t>
            </w:r>
            <w:r>
              <w:lastRenderedPageBreak/>
              <w:t xml:space="preserve">ошибок в работе программного </w:t>
            </w:r>
            <w:r w:rsidR="000374C1">
              <w:t>продукта</w:t>
            </w:r>
          </w:p>
        </w:tc>
      </w:tr>
      <w:tr w:rsidR="001134F4" w14:paraId="6BA3A1DC" w14:textId="77777777" w:rsidTr="001134F4">
        <w:tc>
          <w:tcPr>
            <w:tcW w:w="2015" w:type="dxa"/>
          </w:tcPr>
          <w:p w14:paraId="082D26E0" w14:textId="0094D4AD" w:rsidR="001134F4" w:rsidRPr="00191D6B" w:rsidRDefault="00191D6B" w:rsidP="000230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111" w:type="dxa"/>
          </w:tcPr>
          <w:p w14:paraId="47390FDA" w14:textId="24BFF72E" w:rsidR="001134F4" w:rsidRDefault="001134F4" w:rsidP="0002309A">
            <w:pPr>
              <w:ind w:firstLine="0"/>
            </w:pPr>
            <w:r>
              <w:t>Доработка программы</w:t>
            </w:r>
          </w:p>
        </w:tc>
        <w:tc>
          <w:tcPr>
            <w:tcW w:w="2031" w:type="dxa"/>
          </w:tcPr>
          <w:p w14:paraId="73220C0A" w14:textId="1302B3A7" w:rsidR="001134F4" w:rsidRDefault="00191D6B" w:rsidP="0002309A">
            <w:pPr>
              <w:ind w:firstLine="0"/>
            </w:pPr>
            <w:r>
              <w:t>2 недели</w:t>
            </w:r>
          </w:p>
        </w:tc>
        <w:tc>
          <w:tcPr>
            <w:tcW w:w="2016" w:type="dxa"/>
          </w:tcPr>
          <w:p w14:paraId="7C34C068" w14:textId="240307A1" w:rsidR="001134F4" w:rsidRDefault="00191D6B" w:rsidP="0002309A">
            <w:pPr>
              <w:ind w:firstLine="0"/>
            </w:pPr>
            <w:r>
              <w:t>Исправление недочетов, обнаруженных в ходе тестирования программы</w:t>
            </w:r>
          </w:p>
        </w:tc>
        <w:tc>
          <w:tcPr>
            <w:tcW w:w="2022" w:type="dxa"/>
          </w:tcPr>
          <w:p w14:paraId="0EC661D3" w14:textId="0BAB9740" w:rsidR="000374C1" w:rsidRDefault="000374C1" w:rsidP="0002309A">
            <w:pPr>
              <w:ind w:firstLine="0"/>
            </w:pPr>
            <w:r>
              <w:t>Программный продукт</w:t>
            </w:r>
          </w:p>
        </w:tc>
      </w:tr>
      <w:tr w:rsidR="000374C1" w14:paraId="147A97C8" w14:textId="77777777" w:rsidTr="001134F4">
        <w:tc>
          <w:tcPr>
            <w:tcW w:w="2015" w:type="dxa"/>
          </w:tcPr>
          <w:p w14:paraId="423E18A5" w14:textId="3653F892" w:rsidR="000374C1" w:rsidRDefault="000374C1" w:rsidP="000374C1">
            <w:pPr>
              <w:ind w:firstLine="0"/>
              <w:rPr>
                <w:lang w:val="en-US"/>
              </w:rPr>
            </w:pPr>
            <w:r>
              <w:rPr>
                <w:rFonts w:cs="Times New Roman"/>
                <w:szCs w:val="24"/>
              </w:rPr>
              <w:t>7</w:t>
            </w:r>
          </w:p>
        </w:tc>
        <w:tc>
          <w:tcPr>
            <w:tcW w:w="2111" w:type="dxa"/>
          </w:tcPr>
          <w:p w14:paraId="63443872" w14:textId="4E73DB7F" w:rsidR="000374C1" w:rsidRDefault="000374C1" w:rsidP="000374C1">
            <w:pPr>
              <w:ind w:firstLine="0"/>
            </w:pPr>
            <w:r>
              <w:t>Написание руководства пользователя</w:t>
            </w:r>
          </w:p>
        </w:tc>
        <w:tc>
          <w:tcPr>
            <w:tcW w:w="2031" w:type="dxa"/>
          </w:tcPr>
          <w:p w14:paraId="4B366AB2" w14:textId="4DB8648A" w:rsidR="000374C1" w:rsidRDefault="000374C1" w:rsidP="000374C1">
            <w:pPr>
              <w:ind w:firstLine="0"/>
            </w:pPr>
            <w:r>
              <w:rPr>
                <w:rFonts w:cs="Times New Roman"/>
                <w:szCs w:val="24"/>
              </w:rPr>
              <w:t>1 неделя</w:t>
            </w:r>
          </w:p>
        </w:tc>
        <w:tc>
          <w:tcPr>
            <w:tcW w:w="2016" w:type="dxa"/>
          </w:tcPr>
          <w:p w14:paraId="01A7FD1E" w14:textId="35F5CDF6" w:rsidR="000374C1" w:rsidRDefault="000374C1" w:rsidP="000374C1">
            <w:pPr>
              <w:ind w:firstLine="0"/>
            </w:pPr>
            <w:r w:rsidRPr="00D80324">
              <w:t>Должно быть написано руководство пользователя</w:t>
            </w:r>
          </w:p>
        </w:tc>
        <w:tc>
          <w:tcPr>
            <w:tcW w:w="2022" w:type="dxa"/>
          </w:tcPr>
          <w:p w14:paraId="24A62232" w14:textId="31EB2950" w:rsidR="000374C1" w:rsidRDefault="000374C1" w:rsidP="000374C1">
            <w:pPr>
              <w:ind w:firstLine="0"/>
            </w:pPr>
            <w:r>
              <w:t>Руководство пользователя</w:t>
            </w:r>
          </w:p>
        </w:tc>
      </w:tr>
      <w:tr w:rsidR="000374C1" w14:paraId="078FAA66" w14:textId="77777777" w:rsidTr="001134F4">
        <w:tc>
          <w:tcPr>
            <w:tcW w:w="2015" w:type="dxa"/>
          </w:tcPr>
          <w:p w14:paraId="3E1D9ACD" w14:textId="404D876A" w:rsidR="000374C1" w:rsidRDefault="000374C1" w:rsidP="000374C1">
            <w:pPr>
              <w:ind w:firstLine="0"/>
              <w:rPr>
                <w:lang w:val="en-US"/>
              </w:rPr>
            </w:pPr>
            <w:r>
              <w:rPr>
                <w:rFonts w:cs="Times New Roman"/>
                <w:szCs w:val="24"/>
              </w:rPr>
              <w:t>8</w:t>
            </w:r>
          </w:p>
        </w:tc>
        <w:tc>
          <w:tcPr>
            <w:tcW w:w="2111" w:type="dxa"/>
          </w:tcPr>
          <w:p w14:paraId="10C88314" w14:textId="7950CFE3" w:rsidR="000374C1" w:rsidRDefault="000374C1" w:rsidP="000374C1">
            <w:pPr>
              <w:ind w:firstLine="0"/>
            </w:pPr>
            <w:r>
              <w:t xml:space="preserve">Написание </w:t>
            </w:r>
            <w:r>
              <w:rPr>
                <w:lang w:eastAsia="en-US"/>
              </w:rPr>
              <w:t>п</w:t>
            </w:r>
            <w:r w:rsidRPr="00685824">
              <w:rPr>
                <w:lang w:eastAsia="en-US"/>
              </w:rPr>
              <w:t>рограмм</w:t>
            </w:r>
            <w:r>
              <w:rPr>
                <w:lang w:eastAsia="en-US"/>
              </w:rPr>
              <w:t>ы</w:t>
            </w:r>
            <w:r w:rsidRPr="00685824">
              <w:rPr>
                <w:lang w:eastAsia="en-US"/>
              </w:rPr>
              <w:t xml:space="preserve"> и методик</w:t>
            </w:r>
            <w:r>
              <w:rPr>
                <w:lang w:eastAsia="en-US"/>
              </w:rPr>
              <w:t>и</w:t>
            </w:r>
            <w:r w:rsidRPr="00685824">
              <w:rPr>
                <w:lang w:eastAsia="en-US"/>
              </w:rPr>
              <w:t xml:space="preserve"> испытаний</w:t>
            </w:r>
          </w:p>
        </w:tc>
        <w:tc>
          <w:tcPr>
            <w:tcW w:w="2031" w:type="dxa"/>
          </w:tcPr>
          <w:p w14:paraId="775954E7" w14:textId="2C442443" w:rsidR="000374C1" w:rsidRDefault="000374C1" w:rsidP="000374C1">
            <w:pPr>
              <w:ind w:firstLine="0"/>
            </w:pPr>
            <w:r>
              <w:rPr>
                <w:rFonts w:cs="Times New Roman"/>
                <w:szCs w:val="24"/>
              </w:rPr>
              <w:t xml:space="preserve">1 неделя </w:t>
            </w:r>
          </w:p>
        </w:tc>
        <w:tc>
          <w:tcPr>
            <w:tcW w:w="2016" w:type="dxa"/>
          </w:tcPr>
          <w:p w14:paraId="391B1C6D" w14:textId="4D2FEE4A" w:rsidR="000374C1" w:rsidRDefault="000374C1" w:rsidP="000374C1">
            <w:pPr>
              <w:ind w:firstLine="0"/>
            </w:pPr>
            <w:r>
              <w:t>Написание программы и методики испытаний</w:t>
            </w:r>
          </w:p>
        </w:tc>
        <w:tc>
          <w:tcPr>
            <w:tcW w:w="2022" w:type="dxa"/>
          </w:tcPr>
          <w:p w14:paraId="601E5AD6" w14:textId="42D55F74" w:rsidR="000374C1" w:rsidRDefault="000374C1" w:rsidP="000374C1">
            <w:pPr>
              <w:ind w:firstLine="0"/>
            </w:pPr>
            <w:r>
              <w:t>Программа и методика испытаний</w:t>
            </w:r>
          </w:p>
        </w:tc>
      </w:tr>
      <w:tr w:rsidR="000374C1" w14:paraId="586E403F" w14:textId="77777777" w:rsidTr="001134F4">
        <w:tc>
          <w:tcPr>
            <w:tcW w:w="2015" w:type="dxa"/>
          </w:tcPr>
          <w:p w14:paraId="2D88B8B0" w14:textId="5491A9BC" w:rsidR="000374C1" w:rsidRPr="000374C1" w:rsidRDefault="000374C1" w:rsidP="000374C1">
            <w:pPr>
              <w:ind w:firstLine="0"/>
            </w:pPr>
            <w:r>
              <w:t>9</w:t>
            </w:r>
          </w:p>
        </w:tc>
        <w:tc>
          <w:tcPr>
            <w:tcW w:w="2111" w:type="dxa"/>
          </w:tcPr>
          <w:p w14:paraId="7122032A" w14:textId="153D38A7" w:rsidR="000374C1" w:rsidRDefault="000374C1" w:rsidP="000374C1">
            <w:pPr>
              <w:ind w:firstLine="0"/>
            </w:pPr>
            <w:r>
              <w:t>Подготовка эксплуатационной документации</w:t>
            </w:r>
          </w:p>
        </w:tc>
        <w:tc>
          <w:tcPr>
            <w:tcW w:w="2031" w:type="dxa"/>
          </w:tcPr>
          <w:p w14:paraId="40E04A2F" w14:textId="68B30E78" w:rsidR="000374C1" w:rsidRDefault="000374C1" w:rsidP="000374C1">
            <w:pPr>
              <w:ind w:firstLine="0"/>
            </w:pPr>
            <w:r>
              <w:t>2 недели</w:t>
            </w:r>
          </w:p>
        </w:tc>
        <w:tc>
          <w:tcPr>
            <w:tcW w:w="2016" w:type="dxa"/>
          </w:tcPr>
          <w:p w14:paraId="778AC483" w14:textId="383F0D73" w:rsidR="000374C1" w:rsidRDefault="000374C1" w:rsidP="000374C1">
            <w:pPr>
              <w:ind w:firstLine="0"/>
            </w:pPr>
            <w:r>
              <w:t>Должно быть написано руководство пользователя.</w:t>
            </w:r>
          </w:p>
        </w:tc>
        <w:tc>
          <w:tcPr>
            <w:tcW w:w="2022" w:type="dxa"/>
          </w:tcPr>
          <w:p w14:paraId="21A1D4D2" w14:textId="43EDF9D0" w:rsidR="000374C1" w:rsidRDefault="000374C1" w:rsidP="000374C1">
            <w:pPr>
              <w:ind w:firstLine="0"/>
            </w:pPr>
            <w:r>
              <w:t>Отчет по УП</w:t>
            </w:r>
          </w:p>
        </w:tc>
      </w:tr>
      <w:tr w:rsidR="000374C1" w14:paraId="1C0E145F" w14:textId="77777777" w:rsidTr="001134F4">
        <w:tc>
          <w:tcPr>
            <w:tcW w:w="2015" w:type="dxa"/>
          </w:tcPr>
          <w:p w14:paraId="18A3A76D" w14:textId="505A9080" w:rsidR="000374C1" w:rsidRPr="000374C1" w:rsidRDefault="000374C1" w:rsidP="000374C1">
            <w:pPr>
              <w:ind w:firstLine="0"/>
            </w:pPr>
            <w:r>
              <w:t>10</w:t>
            </w:r>
          </w:p>
        </w:tc>
        <w:tc>
          <w:tcPr>
            <w:tcW w:w="2111" w:type="dxa"/>
          </w:tcPr>
          <w:p w14:paraId="595AC1B6" w14:textId="663DBC08" w:rsidR="000374C1" w:rsidRDefault="000374C1" w:rsidP="000374C1">
            <w:pPr>
              <w:ind w:firstLine="0"/>
            </w:pPr>
            <w:r>
              <w:t>Приемо-сдаточные испытания</w:t>
            </w:r>
          </w:p>
        </w:tc>
        <w:tc>
          <w:tcPr>
            <w:tcW w:w="2031" w:type="dxa"/>
          </w:tcPr>
          <w:p w14:paraId="09C6370A" w14:textId="696369E7" w:rsidR="000374C1" w:rsidRDefault="000374C1" w:rsidP="000374C1">
            <w:pPr>
              <w:ind w:firstLine="0"/>
            </w:pPr>
            <w:r>
              <w:t>1 неделя</w:t>
            </w:r>
          </w:p>
        </w:tc>
        <w:tc>
          <w:tcPr>
            <w:tcW w:w="2016" w:type="dxa"/>
          </w:tcPr>
          <w:p w14:paraId="143A3EE5" w14:textId="25E2AB72" w:rsidR="000374C1" w:rsidRDefault="000374C1" w:rsidP="000374C1">
            <w:pPr>
              <w:ind w:firstLine="0"/>
            </w:pPr>
            <w:r>
              <w:t>Должен быть полностью подготовлен программный код и техническое задание.</w:t>
            </w:r>
          </w:p>
        </w:tc>
        <w:tc>
          <w:tcPr>
            <w:tcW w:w="2022" w:type="dxa"/>
          </w:tcPr>
          <w:p w14:paraId="198B9CE1" w14:textId="03D7F6CE" w:rsidR="000374C1" w:rsidRDefault="000374C1" w:rsidP="000374C1">
            <w:pPr>
              <w:ind w:firstLine="0"/>
            </w:pPr>
            <w:r>
              <w:t>Сдача проекта</w:t>
            </w:r>
          </w:p>
        </w:tc>
      </w:tr>
    </w:tbl>
    <w:p w14:paraId="5E0DB0A8" w14:textId="77777777" w:rsidR="001134F4" w:rsidRPr="001134F4" w:rsidRDefault="001134F4" w:rsidP="000374C1">
      <w:pPr>
        <w:ind w:firstLine="0"/>
      </w:pPr>
    </w:p>
    <w:p w14:paraId="46DFA2F2" w14:textId="2D6FE8C4" w:rsidR="005025A9" w:rsidRDefault="005025A9" w:rsidP="008F6FA6">
      <w:pPr>
        <w:pStyle w:val="1"/>
      </w:pPr>
      <w:bookmarkStart w:id="32" w:name="_Toc193826863"/>
      <w:r>
        <w:lastRenderedPageBreak/>
        <w:t>Требования к документированию</w:t>
      </w:r>
      <w:bookmarkEnd w:id="32"/>
    </w:p>
    <w:p w14:paraId="44732A5A" w14:textId="1E85527C" w:rsidR="00EC07E7" w:rsidRDefault="007D5F4A" w:rsidP="00AE55F2">
      <w:pPr>
        <w:spacing w:before="0" w:after="200"/>
        <w:ind w:firstLine="709"/>
        <w:contextualSpacing w:val="0"/>
      </w:pPr>
      <w:r>
        <w:t>Разработанный пакет документации</w:t>
      </w:r>
      <w:r w:rsidR="00EC07E7">
        <w:t>:</w:t>
      </w:r>
      <w:r w:rsidR="00012422">
        <w:t xml:space="preserve"> </w:t>
      </w:r>
      <w:r w:rsidR="00012422" w:rsidRPr="005B15BF">
        <w:t>техническое задание, которое должно содержать требования к функциональным характеристикам, руководство пользователя, описывающее порядок работы с интерфейсом, отчет по УП, программа и методика испытаний, для проверки работоспособности продукта.</w:t>
      </w:r>
    </w:p>
    <w:p w14:paraId="6E3CAABD" w14:textId="77777777" w:rsidR="00012422" w:rsidRPr="005B15BF" w:rsidRDefault="00012422" w:rsidP="00AE55F2">
      <w:pPr>
        <w:spacing w:before="0"/>
        <w:ind w:firstLine="709"/>
      </w:pPr>
      <w:r w:rsidRPr="005B15BF">
        <w:t xml:space="preserve">Все вышеперечисленные документы должны быть написаны с учетом требований: </w:t>
      </w:r>
      <w:r>
        <w:t>ГОСТ 7.32</w:t>
      </w:r>
      <w:r w:rsidRPr="005B15BF">
        <w:t xml:space="preserve">, </w:t>
      </w:r>
      <w:r w:rsidRPr="0058580E">
        <w:t>ГОСТ 59795</w:t>
      </w:r>
      <w:r>
        <w:t>,</w:t>
      </w:r>
      <w:r w:rsidRPr="00E05F80">
        <w:t xml:space="preserve"> </w:t>
      </w:r>
      <w:r>
        <w:t xml:space="preserve">ГОСТ 34.602-89, </w:t>
      </w:r>
      <w:r w:rsidRPr="0058580E">
        <w:t>ГОСТ 5979</w:t>
      </w:r>
      <w:r>
        <w:t>2</w:t>
      </w:r>
      <w:r w:rsidRPr="005B15BF">
        <w:t>.</w:t>
      </w:r>
    </w:p>
    <w:p w14:paraId="30B81E90" w14:textId="77777777" w:rsidR="00012422" w:rsidRDefault="00012422" w:rsidP="00012422">
      <w:pPr>
        <w:spacing w:before="0" w:after="200"/>
        <w:ind w:left="851" w:firstLine="709"/>
        <w:contextualSpacing w:val="0"/>
      </w:pPr>
    </w:p>
    <w:p w14:paraId="7E2B9E48" w14:textId="62F326EF" w:rsidR="008F6FA6" w:rsidRDefault="008F6FA6" w:rsidP="00012422">
      <w:pPr>
        <w:pStyle w:val="1"/>
        <w:numPr>
          <w:ilvl w:val="0"/>
          <w:numId w:val="0"/>
        </w:numPr>
        <w:ind w:left="851"/>
      </w:pPr>
      <w:bookmarkStart w:id="33" w:name="_Toc193826864"/>
      <w:r>
        <w:lastRenderedPageBreak/>
        <w:t xml:space="preserve">Требования к </w:t>
      </w:r>
      <w:bookmarkEnd w:id="2"/>
      <w:bookmarkEnd w:id="3"/>
      <w:r w:rsidR="0002309A">
        <w:t>прием</w:t>
      </w:r>
      <w:r w:rsidR="00486A7F">
        <w:t>н</w:t>
      </w:r>
      <w:r w:rsidR="0002309A">
        <w:t>о-сдаточным процедурам</w:t>
      </w:r>
      <w:bookmarkEnd w:id="33"/>
    </w:p>
    <w:p w14:paraId="4E6802BE" w14:textId="77777777" w:rsidR="00246215" w:rsidRPr="00246215" w:rsidRDefault="00246215" w:rsidP="00246215">
      <w:r w:rsidRPr="00246215">
        <w:t>Процесс приемки-сдачи в соответствии с установленными процедурами предусматривает следующий формат:</w:t>
      </w:r>
    </w:p>
    <w:p w14:paraId="073E206D" w14:textId="5A635537" w:rsidR="00246215" w:rsidRPr="00246215" w:rsidRDefault="00191D6B" w:rsidP="00246215">
      <w:r>
        <w:t>1)</w:t>
      </w:r>
      <w:r w:rsidR="00246215" w:rsidRPr="00246215">
        <w:t xml:space="preserve"> Разработчик, являющийся автором проекта, прибывает в специально отведенную аудиторию, где представляет свою работу комиссии</w:t>
      </w:r>
    </w:p>
    <w:p w14:paraId="756EA134" w14:textId="4F00BF4D" w:rsidR="00246215" w:rsidRPr="00246215" w:rsidRDefault="00191D6B" w:rsidP="00246215">
      <w:r>
        <w:t>2)</w:t>
      </w:r>
      <w:r w:rsidR="00246215" w:rsidRPr="00246215">
        <w:t xml:space="preserve"> Перед началом доклада разработчик предоставляет документацию, заверенную необходимым набором подписей, для ознакомления членам комиссии; </w:t>
      </w:r>
    </w:p>
    <w:p w14:paraId="302B3D28" w14:textId="23256709" w:rsidR="00246215" w:rsidRPr="00246215" w:rsidRDefault="00246215" w:rsidP="00246215">
      <w:r w:rsidRPr="00246215">
        <w:t xml:space="preserve"> </w:t>
      </w:r>
      <w:r w:rsidR="00191D6B">
        <w:t xml:space="preserve">3) </w:t>
      </w:r>
      <w:r w:rsidRPr="00246215">
        <w:t>Разработчик представляет проект в течение пяти минут;</w:t>
      </w:r>
    </w:p>
    <w:p w14:paraId="05D5E55A" w14:textId="699E6C19" w:rsidR="00246215" w:rsidRPr="00246215" w:rsidRDefault="00246215" w:rsidP="00246215">
      <w:r w:rsidRPr="00246215">
        <w:t xml:space="preserve"> </w:t>
      </w:r>
      <w:r w:rsidR="00191D6B">
        <w:t xml:space="preserve">4) </w:t>
      </w:r>
      <w:r w:rsidRPr="00246215">
        <w:t>В рамках данного формата приемки проекта разработчик должен продемонстрировать полное понимание основных аспектов своей работы и быть готовым к обсуждению любых вопросов, которые могут возникнуть у членов комиссии;</w:t>
      </w:r>
    </w:p>
    <w:p w14:paraId="79CC5B8C" w14:textId="7012790F" w:rsidR="00246215" w:rsidRPr="007F3636" w:rsidRDefault="00246215" w:rsidP="00246215">
      <w:r w:rsidRPr="00246215">
        <w:t xml:space="preserve"> </w:t>
      </w:r>
      <w:r w:rsidR="00191D6B">
        <w:t xml:space="preserve">5) </w:t>
      </w:r>
      <w:r w:rsidRPr="00246215">
        <w:t>В результате процесса приемки-сдачи комиссия должна оценить выполненную работу и принять решение о её приемке/не приемке с занесением результатов в ведомость</w:t>
      </w:r>
      <w:r w:rsidR="007F3636" w:rsidRPr="007F3636">
        <w:t>;</w:t>
      </w:r>
    </w:p>
    <w:p w14:paraId="122F2D26" w14:textId="29A7E564" w:rsidR="0002309A" w:rsidRPr="007F3636" w:rsidRDefault="00191D6B" w:rsidP="00246215">
      <w:r>
        <w:t xml:space="preserve">6) </w:t>
      </w:r>
      <w:r w:rsidR="00246215" w:rsidRPr="00246215">
        <w:t xml:space="preserve"> Комиссия, ответственная за приемку работы, состоит из представителей заказчика</w:t>
      </w:r>
      <w:r w:rsidR="007F3636" w:rsidRPr="007F3636">
        <w:t>.</w:t>
      </w:r>
    </w:p>
    <w:sectPr w:rsidR="0002309A" w:rsidRPr="007F3636" w:rsidSect="00BD02AB">
      <w:headerReference w:type="default" r:id="rId17"/>
      <w:pgSz w:w="11906" w:h="16838"/>
      <w:pgMar w:top="1134" w:right="567" w:bottom="1134" w:left="1134" w:header="708" w:footer="708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1FEFC" w14:textId="77777777" w:rsidR="00FB661F" w:rsidRDefault="00FB661F">
      <w:pPr>
        <w:spacing w:before="0" w:line="240" w:lineRule="auto"/>
      </w:pPr>
      <w:r>
        <w:separator/>
      </w:r>
    </w:p>
  </w:endnote>
  <w:endnote w:type="continuationSeparator" w:id="0">
    <w:p w14:paraId="00706607" w14:textId="77777777" w:rsidR="00FB661F" w:rsidRDefault="00FB661F">
      <w:pPr>
        <w:spacing w:before="0" w:line="240" w:lineRule="auto"/>
      </w:pPr>
      <w:r>
        <w:continuationSeparator/>
      </w:r>
    </w:p>
  </w:endnote>
  <w:endnote w:type="continuationNotice" w:id="1">
    <w:p w14:paraId="68C3D459" w14:textId="77777777" w:rsidR="00FB661F" w:rsidRDefault="00FB661F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37B43" w14:textId="77777777" w:rsidR="00FB661F" w:rsidRDefault="00FB661F" w:rsidP="00990EAC">
      <w:pPr>
        <w:spacing w:before="0" w:line="240" w:lineRule="auto"/>
      </w:pPr>
      <w:r>
        <w:separator/>
      </w:r>
    </w:p>
  </w:footnote>
  <w:footnote w:type="continuationSeparator" w:id="0">
    <w:p w14:paraId="4B66F646" w14:textId="77777777" w:rsidR="00FB661F" w:rsidRDefault="00FB661F" w:rsidP="00990EAC">
      <w:pPr>
        <w:spacing w:before="0" w:line="240" w:lineRule="auto"/>
      </w:pPr>
      <w:r>
        <w:continuationSeparator/>
      </w:r>
    </w:p>
  </w:footnote>
  <w:footnote w:type="continuationNotice" w:id="1">
    <w:p w14:paraId="2BE25EE0" w14:textId="77777777" w:rsidR="00FB661F" w:rsidRDefault="00FB661F">
      <w:pPr>
        <w:spacing w:before="0" w:line="240" w:lineRule="auto"/>
      </w:pPr>
    </w:p>
  </w:footnote>
  <w:footnote w:id="2">
    <w:p w14:paraId="2BABADA1" w14:textId="699CF826" w:rsidR="00BD4FE0" w:rsidRPr="00BD4FE0" w:rsidRDefault="00BD4FE0">
      <w:pPr>
        <w:pStyle w:val="af7"/>
      </w:pPr>
      <w:r>
        <w:rPr>
          <w:rStyle w:val="af9"/>
        </w:rPr>
        <w:footnoteRef/>
      </w:r>
      <w:r>
        <w:t xml:space="preserve"> </w:t>
      </w:r>
      <w:r w:rsidRPr="00BD4FE0">
        <w:rPr>
          <w:sz w:val="24"/>
          <w:szCs w:val="24"/>
        </w:rPr>
        <w:t>Яндекс игры: [сайт]. - URL: https://yandex.ru/games/app/krestiki-noliki-98511 (дата обращения 02.06.2026)</w:t>
      </w:r>
    </w:p>
  </w:footnote>
  <w:footnote w:id="3">
    <w:p w14:paraId="041CED00" w14:textId="79D226DB" w:rsidR="003063FA" w:rsidRPr="003063FA" w:rsidRDefault="003063FA">
      <w:pPr>
        <w:pStyle w:val="af7"/>
      </w:pPr>
      <w:r>
        <w:rPr>
          <w:rStyle w:val="af9"/>
        </w:rPr>
        <w:footnoteRef/>
      </w:r>
      <w:r>
        <w:t xml:space="preserve"> </w:t>
      </w:r>
      <w:r w:rsidRPr="003063FA">
        <w:rPr>
          <w:sz w:val="24"/>
          <w:szCs w:val="24"/>
        </w:rPr>
        <w:t>Яндекс игры: [сайт]. - URL: https://yandex.ru/games/app/krestiki-noliki-v-tetradi-213093?utm_source=game_header_log</w:t>
      </w:r>
      <w:r w:rsidRPr="003063FA">
        <w:rPr>
          <w:sz w:val="24"/>
          <w:szCs w:val="24"/>
          <w:lang w:val="en-US"/>
        </w:rPr>
        <w:t>o</w:t>
      </w:r>
      <w:r w:rsidRPr="003063FA">
        <w:rPr>
          <w:sz w:val="24"/>
          <w:szCs w:val="24"/>
        </w:rPr>
        <w:t xml:space="preserve"> (дата обращения 02.06.2026)</w:t>
      </w:r>
    </w:p>
  </w:footnote>
  <w:footnote w:id="4">
    <w:p w14:paraId="3AE5863C" w14:textId="5DF84622" w:rsidR="003063FA" w:rsidRPr="003063FA" w:rsidRDefault="003063FA">
      <w:pPr>
        <w:pStyle w:val="af7"/>
      </w:pPr>
      <w:r>
        <w:rPr>
          <w:rStyle w:val="af9"/>
        </w:rPr>
        <w:footnoteRef/>
      </w:r>
      <w:r>
        <w:t xml:space="preserve"> </w:t>
      </w:r>
      <w:r w:rsidRPr="003063FA">
        <w:rPr>
          <w:sz w:val="24"/>
          <w:szCs w:val="24"/>
        </w:rPr>
        <w:t>Яндекс игры: [сайт]. - URL: https://yandex.ru/games/app/krestiki-noliki-3kh3-4kh4-5kh5-206953?utm_source=game_header_logo#men</w:t>
      </w:r>
      <w:r>
        <w:rPr>
          <w:sz w:val="24"/>
          <w:szCs w:val="24"/>
          <w:lang w:val="en-US"/>
        </w:rPr>
        <w:t>u</w:t>
      </w:r>
      <w:r w:rsidRPr="003063FA">
        <w:rPr>
          <w:sz w:val="24"/>
          <w:szCs w:val="24"/>
        </w:rPr>
        <w:t xml:space="preserve"> (дата обращения 02.06.2026)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23B8A29B" w:rsidR="0023221D" w:rsidRPr="00BD02AB" w:rsidRDefault="0023221D" w:rsidP="00990EAC">
    <w:pPr>
      <w:pStyle w:val="ad"/>
      <w:ind w:firstLine="0"/>
      <w:jc w:val="center"/>
      <w:rPr>
        <w:rStyle w:val="af1"/>
        <w:lang w:val="en-US"/>
      </w:rPr>
    </w:pPr>
    <w:r w:rsidRPr="00BD02AB">
      <w:rPr>
        <w:rStyle w:val="af1"/>
      </w:rPr>
      <w:fldChar w:fldCharType="begin"/>
    </w:r>
    <w:r w:rsidRPr="00BD02AB">
      <w:rPr>
        <w:rStyle w:val="af1"/>
      </w:rPr>
      <w:instrText xml:space="preserve"> PAGE </w:instrText>
    </w:r>
    <w:r w:rsidRPr="00BD02AB">
      <w:rPr>
        <w:rStyle w:val="af1"/>
      </w:rPr>
      <w:fldChar w:fldCharType="separate"/>
    </w:r>
    <w:r w:rsidR="00BD02AB">
      <w:rPr>
        <w:rStyle w:val="af1"/>
        <w:noProof/>
      </w:rPr>
      <w:t>3</w:t>
    </w:r>
    <w:r w:rsidRPr="00BD02AB">
      <w:rPr>
        <w:rStyle w:val="af1"/>
      </w:rPr>
      <w:fldChar w:fldCharType="end"/>
    </w:r>
  </w:p>
  <w:p w14:paraId="0AA9F560" w14:textId="77777777" w:rsidR="0023221D" w:rsidRPr="00BD02AB" w:rsidRDefault="0023221D" w:rsidP="00990EAC">
    <w:pPr>
      <w:pStyle w:val="ad"/>
      <w:ind w:firstLine="0"/>
      <w:jc w:val="center"/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1571838"/>
    <w:multiLevelType w:val="hybridMultilevel"/>
    <w:tmpl w:val="AEB83E4A"/>
    <w:lvl w:ilvl="0" w:tplc="65F4A148">
      <w:numFmt w:val="bullet"/>
      <w:lvlText w:val="-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53784"/>
    <w:multiLevelType w:val="hybridMultilevel"/>
    <w:tmpl w:val="13F8614E"/>
    <w:lvl w:ilvl="0" w:tplc="83DAAB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51746"/>
    <w:multiLevelType w:val="hybridMultilevel"/>
    <w:tmpl w:val="0EE02908"/>
    <w:lvl w:ilvl="0" w:tplc="83DAAB30"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9A61E88"/>
    <w:multiLevelType w:val="hybridMultilevel"/>
    <w:tmpl w:val="FAA42A3C"/>
    <w:lvl w:ilvl="0" w:tplc="83DAAB30"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A474EBB"/>
    <w:multiLevelType w:val="hybridMultilevel"/>
    <w:tmpl w:val="58DEABBE"/>
    <w:lvl w:ilvl="0" w:tplc="C046CABE">
      <w:start w:val="6"/>
      <w:numFmt w:val="bullet"/>
      <w:lvlText w:val="-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872E60"/>
    <w:multiLevelType w:val="hybridMultilevel"/>
    <w:tmpl w:val="D196E78C"/>
    <w:lvl w:ilvl="0" w:tplc="E0FA8E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C36791B"/>
    <w:multiLevelType w:val="hybridMultilevel"/>
    <w:tmpl w:val="93883B88"/>
    <w:lvl w:ilvl="0" w:tplc="83DAAB30"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8A2C60"/>
    <w:multiLevelType w:val="hybridMultilevel"/>
    <w:tmpl w:val="B0FAD226"/>
    <w:lvl w:ilvl="0" w:tplc="65F4A148">
      <w:numFmt w:val="bullet"/>
      <w:lvlText w:val="-"/>
      <w:lvlJc w:val="left"/>
      <w:pPr>
        <w:ind w:left="2355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2" w15:restartNumberingAfterBreak="0">
    <w:nsid w:val="221E1AE3"/>
    <w:multiLevelType w:val="hybridMultilevel"/>
    <w:tmpl w:val="3ECC62D0"/>
    <w:lvl w:ilvl="0" w:tplc="2C3AF22E">
      <w:numFmt w:val="bullet"/>
      <w:lvlText w:val="-"/>
      <w:lvlJc w:val="left"/>
      <w:pPr>
        <w:ind w:left="1429" w:hanging="360"/>
      </w:pPr>
      <w:rPr>
        <w:rFonts w:ascii="Symbol" w:eastAsiaTheme="minorHAnsi" w:hAnsi="Symbol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29B5832"/>
    <w:multiLevelType w:val="hybridMultilevel"/>
    <w:tmpl w:val="674A0560"/>
    <w:lvl w:ilvl="0" w:tplc="83DAAB30"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3327302"/>
    <w:multiLevelType w:val="hybridMultilevel"/>
    <w:tmpl w:val="E4FC4308"/>
    <w:lvl w:ilvl="0" w:tplc="E620115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77038E6"/>
    <w:multiLevelType w:val="hybridMultilevel"/>
    <w:tmpl w:val="3558F64C"/>
    <w:lvl w:ilvl="0" w:tplc="E0FA8E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8" w15:restartNumberingAfterBreak="0">
    <w:nsid w:val="2ED301AD"/>
    <w:multiLevelType w:val="hybridMultilevel"/>
    <w:tmpl w:val="E57C73DC"/>
    <w:lvl w:ilvl="0" w:tplc="83DAAB30"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20" w15:restartNumberingAfterBreak="0">
    <w:nsid w:val="349B5792"/>
    <w:multiLevelType w:val="hybridMultilevel"/>
    <w:tmpl w:val="407651A2"/>
    <w:lvl w:ilvl="0" w:tplc="65F4A148">
      <w:numFmt w:val="bullet"/>
      <w:lvlText w:val="-"/>
      <w:lvlJc w:val="left"/>
      <w:pPr>
        <w:ind w:left="2422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5912C46"/>
    <w:multiLevelType w:val="hybridMultilevel"/>
    <w:tmpl w:val="66D69ACE"/>
    <w:lvl w:ilvl="0" w:tplc="C046CABE">
      <w:start w:val="6"/>
      <w:numFmt w:val="bullet"/>
      <w:lvlText w:val="-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602EAB"/>
    <w:multiLevelType w:val="hybridMultilevel"/>
    <w:tmpl w:val="F710E7F6"/>
    <w:lvl w:ilvl="0" w:tplc="E0FA8E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3AD66D97"/>
    <w:multiLevelType w:val="hybridMultilevel"/>
    <w:tmpl w:val="352419EA"/>
    <w:lvl w:ilvl="0" w:tplc="E0FA8E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4037A97"/>
    <w:multiLevelType w:val="hybridMultilevel"/>
    <w:tmpl w:val="FB50E5F8"/>
    <w:lvl w:ilvl="0" w:tplc="2C3AF22E">
      <w:numFmt w:val="bullet"/>
      <w:lvlText w:val="-"/>
      <w:lvlJc w:val="left"/>
      <w:pPr>
        <w:ind w:left="1070" w:hanging="360"/>
      </w:pPr>
      <w:rPr>
        <w:rFonts w:ascii="Symbol" w:eastAsiaTheme="minorHAnsi" w:hAnsi="Symbol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5DF34E4"/>
    <w:multiLevelType w:val="hybridMultilevel"/>
    <w:tmpl w:val="ED78A5B4"/>
    <w:lvl w:ilvl="0" w:tplc="8A6CEF6C">
      <w:numFmt w:val="bullet"/>
      <w:lvlText w:val="-"/>
      <w:lvlJc w:val="left"/>
      <w:pPr>
        <w:ind w:left="157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4A8814DD"/>
    <w:multiLevelType w:val="hybridMultilevel"/>
    <w:tmpl w:val="3B6A9A4C"/>
    <w:lvl w:ilvl="0" w:tplc="8A6CEF6C">
      <w:numFmt w:val="bullet"/>
      <w:lvlText w:val="-"/>
      <w:lvlJc w:val="left"/>
      <w:pPr>
        <w:ind w:left="157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4B316EBD"/>
    <w:multiLevelType w:val="hybridMultilevel"/>
    <w:tmpl w:val="05FE3636"/>
    <w:lvl w:ilvl="0" w:tplc="65F4A148">
      <w:numFmt w:val="bullet"/>
      <w:lvlText w:val="-"/>
      <w:lvlJc w:val="left"/>
      <w:pPr>
        <w:ind w:left="285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4" w15:restartNumberingAfterBreak="0">
    <w:nsid w:val="4CAD47FD"/>
    <w:multiLevelType w:val="hybridMultilevel"/>
    <w:tmpl w:val="94D64330"/>
    <w:lvl w:ilvl="0" w:tplc="8A6CEF6C">
      <w:numFmt w:val="bullet"/>
      <w:lvlText w:val="-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5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561A5AC4"/>
    <w:multiLevelType w:val="hybridMultilevel"/>
    <w:tmpl w:val="9D1A91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5BB86F02"/>
    <w:multiLevelType w:val="hybridMultilevel"/>
    <w:tmpl w:val="F4CE45DE"/>
    <w:lvl w:ilvl="0" w:tplc="0D527E1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1" w15:restartNumberingAfterBreak="0">
    <w:nsid w:val="62465F8C"/>
    <w:multiLevelType w:val="hybridMultilevel"/>
    <w:tmpl w:val="86D89A30"/>
    <w:lvl w:ilvl="0" w:tplc="65F4A148">
      <w:numFmt w:val="bullet"/>
      <w:lvlText w:val="-"/>
      <w:lvlJc w:val="left"/>
      <w:pPr>
        <w:ind w:left="214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2F175BA"/>
    <w:multiLevelType w:val="hybridMultilevel"/>
    <w:tmpl w:val="65D2AA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F828B9"/>
    <w:multiLevelType w:val="hybridMultilevel"/>
    <w:tmpl w:val="A3348184"/>
    <w:lvl w:ilvl="0" w:tplc="C046CABE">
      <w:start w:val="6"/>
      <w:numFmt w:val="bullet"/>
      <w:lvlText w:val="-"/>
      <w:lvlJc w:val="left"/>
      <w:pPr>
        <w:ind w:left="121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5" w15:restartNumberingAfterBreak="0">
    <w:nsid w:val="6CF3718C"/>
    <w:multiLevelType w:val="hybridMultilevel"/>
    <w:tmpl w:val="ADDA2A68"/>
    <w:lvl w:ilvl="0" w:tplc="E0FA8E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6F1123AC"/>
    <w:multiLevelType w:val="hybridMultilevel"/>
    <w:tmpl w:val="5A8033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FFE4491"/>
    <w:multiLevelType w:val="hybridMultilevel"/>
    <w:tmpl w:val="D6E6F57A"/>
    <w:lvl w:ilvl="0" w:tplc="83DAAB30">
      <w:numFmt w:val="bullet"/>
      <w:lvlText w:val="-"/>
      <w:lvlJc w:val="left"/>
      <w:pPr>
        <w:ind w:left="163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8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431358704">
    <w:abstractNumId w:val="17"/>
  </w:num>
  <w:num w:numId="2" w16cid:durableId="966929708">
    <w:abstractNumId w:val="0"/>
  </w:num>
  <w:num w:numId="3" w16cid:durableId="563368721">
    <w:abstractNumId w:val="19"/>
  </w:num>
  <w:num w:numId="4" w16cid:durableId="532156510">
    <w:abstractNumId w:val="5"/>
  </w:num>
  <w:num w:numId="5" w16cid:durableId="314838891">
    <w:abstractNumId w:val="7"/>
  </w:num>
  <w:num w:numId="6" w16cid:durableId="1026491067">
    <w:abstractNumId w:val="26"/>
  </w:num>
  <w:num w:numId="7" w16cid:durableId="804277872">
    <w:abstractNumId w:val="31"/>
  </w:num>
  <w:num w:numId="8" w16cid:durableId="1317224863">
    <w:abstractNumId w:val="38"/>
  </w:num>
  <w:num w:numId="9" w16cid:durableId="25376356">
    <w:abstractNumId w:val="39"/>
  </w:num>
  <w:num w:numId="10" w16cid:durableId="1997343548">
    <w:abstractNumId w:val="28"/>
  </w:num>
  <w:num w:numId="11" w16cid:durableId="1953973571">
    <w:abstractNumId w:val="35"/>
  </w:num>
  <w:num w:numId="12" w16cid:durableId="601643603">
    <w:abstractNumId w:val="48"/>
  </w:num>
  <w:num w:numId="13" w16cid:durableId="1403984218">
    <w:abstractNumId w:val="22"/>
  </w:num>
  <w:num w:numId="14" w16cid:durableId="788284913">
    <w:abstractNumId w:val="25"/>
  </w:num>
  <w:num w:numId="15" w16cid:durableId="338435512">
    <w:abstractNumId w:val="15"/>
  </w:num>
  <w:num w:numId="16" w16cid:durableId="1099981355">
    <w:abstractNumId w:val="43"/>
  </w:num>
  <w:num w:numId="17" w16cid:durableId="338392637">
    <w:abstractNumId w:val="36"/>
  </w:num>
  <w:num w:numId="18" w16cid:durableId="1832333256">
    <w:abstractNumId w:val="8"/>
  </w:num>
  <w:num w:numId="19" w16cid:durableId="1409307271">
    <w:abstractNumId w:val="23"/>
  </w:num>
  <w:num w:numId="20" w16cid:durableId="325942500">
    <w:abstractNumId w:val="40"/>
  </w:num>
  <w:num w:numId="21" w16cid:durableId="677275863">
    <w:abstractNumId w:val="34"/>
  </w:num>
  <w:num w:numId="22" w16cid:durableId="97218516">
    <w:abstractNumId w:val="21"/>
  </w:num>
  <w:num w:numId="23" w16cid:durableId="1032611291">
    <w:abstractNumId w:val="32"/>
  </w:num>
  <w:num w:numId="24" w16cid:durableId="331643169">
    <w:abstractNumId w:val="30"/>
  </w:num>
  <w:num w:numId="25" w16cid:durableId="1819497755">
    <w:abstractNumId w:val="47"/>
  </w:num>
  <w:num w:numId="26" w16cid:durableId="1351687623">
    <w:abstractNumId w:val="13"/>
  </w:num>
  <w:num w:numId="27" w16cid:durableId="713777092">
    <w:abstractNumId w:val="18"/>
  </w:num>
  <w:num w:numId="28" w16cid:durableId="1352950183">
    <w:abstractNumId w:val="3"/>
  </w:num>
  <w:num w:numId="29" w16cid:durableId="1791392923">
    <w:abstractNumId w:val="9"/>
  </w:num>
  <w:num w:numId="30" w16cid:durableId="2072384405">
    <w:abstractNumId w:val="44"/>
  </w:num>
  <w:num w:numId="31" w16cid:durableId="1047874341">
    <w:abstractNumId w:val="6"/>
  </w:num>
  <w:num w:numId="32" w16cid:durableId="1103919652">
    <w:abstractNumId w:val="4"/>
  </w:num>
  <w:num w:numId="33" w16cid:durableId="934483015">
    <w:abstractNumId w:val="10"/>
  </w:num>
  <w:num w:numId="34" w16cid:durableId="446895917">
    <w:abstractNumId w:val="24"/>
  </w:num>
  <w:num w:numId="35" w16cid:durableId="1569924197">
    <w:abstractNumId w:val="14"/>
  </w:num>
  <w:num w:numId="36" w16cid:durableId="1989168371">
    <w:abstractNumId w:val="37"/>
  </w:num>
  <w:num w:numId="37" w16cid:durableId="1895891067">
    <w:abstractNumId w:val="2"/>
  </w:num>
  <w:num w:numId="38" w16cid:durableId="1748185791">
    <w:abstractNumId w:val="1"/>
  </w:num>
  <w:num w:numId="39" w16cid:durableId="395397423">
    <w:abstractNumId w:val="41"/>
  </w:num>
  <w:num w:numId="40" w16cid:durableId="745766522">
    <w:abstractNumId w:val="46"/>
  </w:num>
  <w:num w:numId="41" w16cid:durableId="236405662">
    <w:abstractNumId w:val="33"/>
  </w:num>
  <w:num w:numId="42" w16cid:durableId="1086609457">
    <w:abstractNumId w:val="11"/>
  </w:num>
  <w:num w:numId="43" w16cid:durableId="2033720350">
    <w:abstractNumId w:val="45"/>
  </w:num>
  <w:num w:numId="44" w16cid:durableId="1790203043">
    <w:abstractNumId w:val="27"/>
  </w:num>
  <w:num w:numId="45" w16cid:durableId="1035235541">
    <w:abstractNumId w:val="42"/>
  </w:num>
  <w:num w:numId="46" w16cid:durableId="1089039261">
    <w:abstractNumId w:val="12"/>
  </w:num>
  <w:num w:numId="47" w16cid:durableId="1363165890">
    <w:abstractNumId w:val="29"/>
  </w:num>
  <w:num w:numId="48" w16cid:durableId="1300526045">
    <w:abstractNumId w:val="16"/>
  </w:num>
  <w:num w:numId="49" w16cid:durableId="1449008113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2422"/>
    <w:rsid w:val="0001481B"/>
    <w:rsid w:val="00015480"/>
    <w:rsid w:val="00020C2C"/>
    <w:rsid w:val="0002309A"/>
    <w:rsid w:val="00024473"/>
    <w:rsid w:val="00025772"/>
    <w:rsid w:val="00032242"/>
    <w:rsid w:val="00032359"/>
    <w:rsid w:val="00033833"/>
    <w:rsid w:val="00035A26"/>
    <w:rsid w:val="000374C1"/>
    <w:rsid w:val="00037B3E"/>
    <w:rsid w:val="00040D1E"/>
    <w:rsid w:val="0004336A"/>
    <w:rsid w:val="00044093"/>
    <w:rsid w:val="00046056"/>
    <w:rsid w:val="00051403"/>
    <w:rsid w:val="0005222F"/>
    <w:rsid w:val="0005745E"/>
    <w:rsid w:val="00061F64"/>
    <w:rsid w:val="00066F6D"/>
    <w:rsid w:val="0008146F"/>
    <w:rsid w:val="000934BA"/>
    <w:rsid w:val="00094729"/>
    <w:rsid w:val="00096EC7"/>
    <w:rsid w:val="000A537A"/>
    <w:rsid w:val="000C0C5D"/>
    <w:rsid w:val="000C2889"/>
    <w:rsid w:val="000C2A5F"/>
    <w:rsid w:val="000C7B86"/>
    <w:rsid w:val="000C7DE5"/>
    <w:rsid w:val="000D3006"/>
    <w:rsid w:val="000D38ED"/>
    <w:rsid w:val="000D3A15"/>
    <w:rsid w:val="000E5167"/>
    <w:rsid w:val="000E6490"/>
    <w:rsid w:val="00104146"/>
    <w:rsid w:val="00106B06"/>
    <w:rsid w:val="0011316B"/>
    <w:rsid w:val="001134F4"/>
    <w:rsid w:val="001157C8"/>
    <w:rsid w:val="001223A9"/>
    <w:rsid w:val="00122C5F"/>
    <w:rsid w:val="001238DC"/>
    <w:rsid w:val="001275E2"/>
    <w:rsid w:val="00127A5A"/>
    <w:rsid w:val="0013162A"/>
    <w:rsid w:val="0013287A"/>
    <w:rsid w:val="00150617"/>
    <w:rsid w:val="00155A8D"/>
    <w:rsid w:val="0016119C"/>
    <w:rsid w:val="00165A82"/>
    <w:rsid w:val="001673EC"/>
    <w:rsid w:val="0017260F"/>
    <w:rsid w:val="00172DBA"/>
    <w:rsid w:val="00186EFA"/>
    <w:rsid w:val="0019044F"/>
    <w:rsid w:val="00191D6B"/>
    <w:rsid w:val="001A12C2"/>
    <w:rsid w:val="001A50A1"/>
    <w:rsid w:val="001B065B"/>
    <w:rsid w:val="001B0E64"/>
    <w:rsid w:val="001B3C9B"/>
    <w:rsid w:val="001B794F"/>
    <w:rsid w:val="001C16D6"/>
    <w:rsid w:val="001D3FB1"/>
    <w:rsid w:val="001E0841"/>
    <w:rsid w:val="001E3230"/>
    <w:rsid w:val="001E3C44"/>
    <w:rsid w:val="001E42E4"/>
    <w:rsid w:val="001F3C1A"/>
    <w:rsid w:val="001F5E9C"/>
    <w:rsid w:val="001F61FC"/>
    <w:rsid w:val="00200769"/>
    <w:rsid w:val="00201509"/>
    <w:rsid w:val="0023221D"/>
    <w:rsid w:val="00234403"/>
    <w:rsid w:val="00234BD7"/>
    <w:rsid w:val="0023504B"/>
    <w:rsid w:val="00241C37"/>
    <w:rsid w:val="00244671"/>
    <w:rsid w:val="00244AD0"/>
    <w:rsid w:val="00246215"/>
    <w:rsid w:val="002469D0"/>
    <w:rsid w:val="002502BF"/>
    <w:rsid w:val="00256697"/>
    <w:rsid w:val="00263185"/>
    <w:rsid w:val="0026423B"/>
    <w:rsid w:val="00270C38"/>
    <w:rsid w:val="00276CAB"/>
    <w:rsid w:val="00277614"/>
    <w:rsid w:val="00287E94"/>
    <w:rsid w:val="002913B8"/>
    <w:rsid w:val="00292B29"/>
    <w:rsid w:val="002952BC"/>
    <w:rsid w:val="00295D9C"/>
    <w:rsid w:val="00296BBF"/>
    <w:rsid w:val="002A514A"/>
    <w:rsid w:val="002A56D9"/>
    <w:rsid w:val="002C1982"/>
    <w:rsid w:val="002C2F83"/>
    <w:rsid w:val="002D354A"/>
    <w:rsid w:val="002D5B25"/>
    <w:rsid w:val="002D5ED0"/>
    <w:rsid w:val="002E28E9"/>
    <w:rsid w:val="002F15DD"/>
    <w:rsid w:val="002F3E23"/>
    <w:rsid w:val="00303DC8"/>
    <w:rsid w:val="003063FA"/>
    <w:rsid w:val="00311E97"/>
    <w:rsid w:val="00312254"/>
    <w:rsid w:val="00312F95"/>
    <w:rsid w:val="00317BF7"/>
    <w:rsid w:val="00323F6E"/>
    <w:rsid w:val="00326605"/>
    <w:rsid w:val="003353C0"/>
    <w:rsid w:val="00342964"/>
    <w:rsid w:val="00347071"/>
    <w:rsid w:val="00347678"/>
    <w:rsid w:val="00350180"/>
    <w:rsid w:val="00351631"/>
    <w:rsid w:val="003552A3"/>
    <w:rsid w:val="00362175"/>
    <w:rsid w:val="00364D74"/>
    <w:rsid w:val="00370436"/>
    <w:rsid w:val="003711B3"/>
    <w:rsid w:val="00372C9E"/>
    <w:rsid w:val="00374EF9"/>
    <w:rsid w:val="00380D25"/>
    <w:rsid w:val="00386F3E"/>
    <w:rsid w:val="00387E10"/>
    <w:rsid w:val="00390EAB"/>
    <w:rsid w:val="003915BE"/>
    <w:rsid w:val="00393F45"/>
    <w:rsid w:val="00396CFA"/>
    <w:rsid w:val="00397496"/>
    <w:rsid w:val="00397A88"/>
    <w:rsid w:val="003A4E95"/>
    <w:rsid w:val="003A546E"/>
    <w:rsid w:val="003C2810"/>
    <w:rsid w:val="003D1E84"/>
    <w:rsid w:val="003D3E93"/>
    <w:rsid w:val="003D61D2"/>
    <w:rsid w:val="003E0217"/>
    <w:rsid w:val="003E0434"/>
    <w:rsid w:val="003E09BF"/>
    <w:rsid w:val="003E1A1B"/>
    <w:rsid w:val="003E1CB5"/>
    <w:rsid w:val="003E22A5"/>
    <w:rsid w:val="003E3B91"/>
    <w:rsid w:val="003E58AE"/>
    <w:rsid w:val="003E72CD"/>
    <w:rsid w:val="003F2B41"/>
    <w:rsid w:val="003F3F0D"/>
    <w:rsid w:val="003F75C1"/>
    <w:rsid w:val="004061C5"/>
    <w:rsid w:val="00410843"/>
    <w:rsid w:val="00411AB1"/>
    <w:rsid w:val="00412E47"/>
    <w:rsid w:val="004347A5"/>
    <w:rsid w:val="00442256"/>
    <w:rsid w:val="0044713A"/>
    <w:rsid w:val="00447629"/>
    <w:rsid w:val="00451E07"/>
    <w:rsid w:val="00455936"/>
    <w:rsid w:val="0045599D"/>
    <w:rsid w:val="004605D9"/>
    <w:rsid w:val="004677DC"/>
    <w:rsid w:val="00471FE2"/>
    <w:rsid w:val="00472A19"/>
    <w:rsid w:val="00475626"/>
    <w:rsid w:val="00475A10"/>
    <w:rsid w:val="004767CD"/>
    <w:rsid w:val="00477484"/>
    <w:rsid w:val="00481ABE"/>
    <w:rsid w:val="004834BB"/>
    <w:rsid w:val="0048416D"/>
    <w:rsid w:val="00486A7F"/>
    <w:rsid w:val="004A0E13"/>
    <w:rsid w:val="004A34C3"/>
    <w:rsid w:val="004A7A41"/>
    <w:rsid w:val="004B0C8E"/>
    <w:rsid w:val="004B0F88"/>
    <w:rsid w:val="004B2D66"/>
    <w:rsid w:val="004B6609"/>
    <w:rsid w:val="004B7636"/>
    <w:rsid w:val="004C5524"/>
    <w:rsid w:val="004E3C4F"/>
    <w:rsid w:val="004F0D3A"/>
    <w:rsid w:val="004F4D49"/>
    <w:rsid w:val="005008C8"/>
    <w:rsid w:val="005017B0"/>
    <w:rsid w:val="005025A9"/>
    <w:rsid w:val="00503505"/>
    <w:rsid w:val="005040DD"/>
    <w:rsid w:val="0051150B"/>
    <w:rsid w:val="00512B60"/>
    <w:rsid w:val="00514790"/>
    <w:rsid w:val="00514894"/>
    <w:rsid w:val="00514CFD"/>
    <w:rsid w:val="00524056"/>
    <w:rsid w:val="00530053"/>
    <w:rsid w:val="00531E80"/>
    <w:rsid w:val="00533C6C"/>
    <w:rsid w:val="005343A0"/>
    <w:rsid w:val="005343B2"/>
    <w:rsid w:val="00541DD4"/>
    <w:rsid w:val="00544617"/>
    <w:rsid w:val="005500EA"/>
    <w:rsid w:val="005524E9"/>
    <w:rsid w:val="00554344"/>
    <w:rsid w:val="00555E69"/>
    <w:rsid w:val="0056079D"/>
    <w:rsid w:val="00561F8C"/>
    <w:rsid w:val="0057389A"/>
    <w:rsid w:val="00576138"/>
    <w:rsid w:val="005764B1"/>
    <w:rsid w:val="00584E3E"/>
    <w:rsid w:val="0059054B"/>
    <w:rsid w:val="00592879"/>
    <w:rsid w:val="005972E7"/>
    <w:rsid w:val="005A188B"/>
    <w:rsid w:val="005A4E60"/>
    <w:rsid w:val="005A6181"/>
    <w:rsid w:val="005B38F3"/>
    <w:rsid w:val="005B5089"/>
    <w:rsid w:val="005D1D9F"/>
    <w:rsid w:val="005D4ECA"/>
    <w:rsid w:val="005E295E"/>
    <w:rsid w:val="005E38E8"/>
    <w:rsid w:val="005E7941"/>
    <w:rsid w:val="005F0877"/>
    <w:rsid w:val="005F0B98"/>
    <w:rsid w:val="005F2644"/>
    <w:rsid w:val="00600593"/>
    <w:rsid w:val="006007E9"/>
    <w:rsid w:val="006030ED"/>
    <w:rsid w:val="00606C43"/>
    <w:rsid w:val="00610BDB"/>
    <w:rsid w:val="00620630"/>
    <w:rsid w:val="006235DA"/>
    <w:rsid w:val="006252D8"/>
    <w:rsid w:val="0062534D"/>
    <w:rsid w:val="006267F9"/>
    <w:rsid w:val="0062797E"/>
    <w:rsid w:val="00627BC1"/>
    <w:rsid w:val="006324C6"/>
    <w:rsid w:val="00636E3B"/>
    <w:rsid w:val="00642FB9"/>
    <w:rsid w:val="00645BED"/>
    <w:rsid w:val="0064643E"/>
    <w:rsid w:val="006509EB"/>
    <w:rsid w:val="00661775"/>
    <w:rsid w:val="006638C9"/>
    <w:rsid w:val="006652DC"/>
    <w:rsid w:val="006673D6"/>
    <w:rsid w:val="00671CDE"/>
    <w:rsid w:val="00676C23"/>
    <w:rsid w:val="00691651"/>
    <w:rsid w:val="00691DB2"/>
    <w:rsid w:val="00695763"/>
    <w:rsid w:val="006A3648"/>
    <w:rsid w:val="006A4E6C"/>
    <w:rsid w:val="006A534C"/>
    <w:rsid w:val="006A5DFD"/>
    <w:rsid w:val="006A76BA"/>
    <w:rsid w:val="006C313E"/>
    <w:rsid w:val="006D422E"/>
    <w:rsid w:val="006D46A3"/>
    <w:rsid w:val="006E3476"/>
    <w:rsid w:val="006E4457"/>
    <w:rsid w:val="006E4EA7"/>
    <w:rsid w:val="006E62EB"/>
    <w:rsid w:val="006E7B7F"/>
    <w:rsid w:val="006F512D"/>
    <w:rsid w:val="00701738"/>
    <w:rsid w:val="00702405"/>
    <w:rsid w:val="00704A9F"/>
    <w:rsid w:val="00706D32"/>
    <w:rsid w:val="0071279D"/>
    <w:rsid w:val="007157E7"/>
    <w:rsid w:val="00717B43"/>
    <w:rsid w:val="00734D9B"/>
    <w:rsid w:val="00741EC2"/>
    <w:rsid w:val="00742650"/>
    <w:rsid w:val="0074459F"/>
    <w:rsid w:val="007445A3"/>
    <w:rsid w:val="00747AA0"/>
    <w:rsid w:val="007522DD"/>
    <w:rsid w:val="007630D2"/>
    <w:rsid w:val="007661F7"/>
    <w:rsid w:val="0076691E"/>
    <w:rsid w:val="00770291"/>
    <w:rsid w:val="00773671"/>
    <w:rsid w:val="00773EC7"/>
    <w:rsid w:val="00775FCB"/>
    <w:rsid w:val="00783D5D"/>
    <w:rsid w:val="007A0770"/>
    <w:rsid w:val="007A3137"/>
    <w:rsid w:val="007A44EC"/>
    <w:rsid w:val="007A670B"/>
    <w:rsid w:val="007B2E9D"/>
    <w:rsid w:val="007B79AA"/>
    <w:rsid w:val="007C2693"/>
    <w:rsid w:val="007C5DA6"/>
    <w:rsid w:val="007C648D"/>
    <w:rsid w:val="007C6517"/>
    <w:rsid w:val="007D189A"/>
    <w:rsid w:val="007D18D6"/>
    <w:rsid w:val="007D3F70"/>
    <w:rsid w:val="007D5F4A"/>
    <w:rsid w:val="007E0C32"/>
    <w:rsid w:val="007E7DEB"/>
    <w:rsid w:val="007E7E19"/>
    <w:rsid w:val="007F3636"/>
    <w:rsid w:val="007F6F16"/>
    <w:rsid w:val="008008E7"/>
    <w:rsid w:val="00801271"/>
    <w:rsid w:val="00801482"/>
    <w:rsid w:val="00801F3B"/>
    <w:rsid w:val="008047D0"/>
    <w:rsid w:val="0081256F"/>
    <w:rsid w:val="0081417D"/>
    <w:rsid w:val="00815163"/>
    <w:rsid w:val="00815197"/>
    <w:rsid w:val="00816AE0"/>
    <w:rsid w:val="008233FB"/>
    <w:rsid w:val="008239DB"/>
    <w:rsid w:val="00847368"/>
    <w:rsid w:val="00851CEE"/>
    <w:rsid w:val="00853022"/>
    <w:rsid w:val="00856459"/>
    <w:rsid w:val="00860B07"/>
    <w:rsid w:val="00873C68"/>
    <w:rsid w:val="008821B6"/>
    <w:rsid w:val="00887461"/>
    <w:rsid w:val="008913CD"/>
    <w:rsid w:val="00895567"/>
    <w:rsid w:val="00895999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6310"/>
    <w:rsid w:val="008D1D31"/>
    <w:rsid w:val="008D417C"/>
    <w:rsid w:val="008D6356"/>
    <w:rsid w:val="008E2E40"/>
    <w:rsid w:val="008F1960"/>
    <w:rsid w:val="008F4105"/>
    <w:rsid w:val="008F6B85"/>
    <w:rsid w:val="008F6FA6"/>
    <w:rsid w:val="00907058"/>
    <w:rsid w:val="0090747E"/>
    <w:rsid w:val="009078D1"/>
    <w:rsid w:val="00912AA6"/>
    <w:rsid w:val="00916034"/>
    <w:rsid w:val="0092285C"/>
    <w:rsid w:val="00922A0E"/>
    <w:rsid w:val="009236FA"/>
    <w:rsid w:val="00930B24"/>
    <w:rsid w:val="00931494"/>
    <w:rsid w:val="009403A8"/>
    <w:rsid w:val="00940731"/>
    <w:rsid w:val="00941637"/>
    <w:rsid w:val="00944557"/>
    <w:rsid w:val="00946800"/>
    <w:rsid w:val="00950955"/>
    <w:rsid w:val="0095138C"/>
    <w:rsid w:val="00955863"/>
    <w:rsid w:val="00957C73"/>
    <w:rsid w:val="00962BF3"/>
    <w:rsid w:val="0096798D"/>
    <w:rsid w:val="00970E98"/>
    <w:rsid w:val="009730DA"/>
    <w:rsid w:val="00973E3D"/>
    <w:rsid w:val="0097494B"/>
    <w:rsid w:val="0097511E"/>
    <w:rsid w:val="009775F4"/>
    <w:rsid w:val="0098081B"/>
    <w:rsid w:val="0098133E"/>
    <w:rsid w:val="009863FC"/>
    <w:rsid w:val="0098708B"/>
    <w:rsid w:val="00990EAC"/>
    <w:rsid w:val="00991D11"/>
    <w:rsid w:val="0099717C"/>
    <w:rsid w:val="00997825"/>
    <w:rsid w:val="009A1CB3"/>
    <w:rsid w:val="009A78AA"/>
    <w:rsid w:val="009C15AC"/>
    <w:rsid w:val="009C1E84"/>
    <w:rsid w:val="009C2712"/>
    <w:rsid w:val="009C3683"/>
    <w:rsid w:val="009C36DE"/>
    <w:rsid w:val="009C5201"/>
    <w:rsid w:val="009C62A8"/>
    <w:rsid w:val="009C6785"/>
    <w:rsid w:val="009C7BF6"/>
    <w:rsid w:val="009D483E"/>
    <w:rsid w:val="009D48F8"/>
    <w:rsid w:val="009D5528"/>
    <w:rsid w:val="009D6117"/>
    <w:rsid w:val="009D69EC"/>
    <w:rsid w:val="009F1C41"/>
    <w:rsid w:val="009F1C8A"/>
    <w:rsid w:val="009F59D7"/>
    <w:rsid w:val="00A0279B"/>
    <w:rsid w:val="00A06116"/>
    <w:rsid w:val="00A10C40"/>
    <w:rsid w:val="00A22E7D"/>
    <w:rsid w:val="00A26122"/>
    <w:rsid w:val="00A3550C"/>
    <w:rsid w:val="00A36FE6"/>
    <w:rsid w:val="00A4174C"/>
    <w:rsid w:val="00A43971"/>
    <w:rsid w:val="00A43D43"/>
    <w:rsid w:val="00A50EA5"/>
    <w:rsid w:val="00A51A5D"/>
    <w:rsid w:val="00A52CF3"/>
    <w:rsid w:val="00A54F03"/>
    <w:rsid w:val="00A631A3"/>
    <w:rsid w:val="00A63893"/>
    <w:rsid w:val="00A64A7D"/>
    <w:rsid w:val="00A6518F"/>
    <w:rsid w:val="00A66360"/>
    <w:rsid w:val="00A67E0B"/>
    <w:rsid w:val="00A70C76"/>
    <w:rsid w:val="00A7464D"/>
    <w:rsid w:val="00A80780"/>
    <w:rsid w:val="00A82498"/>
    <w:rsid w:val="00A82C3B"/>
    <w:rsid w:val="00A93B7E"/>
    <w:rsid w:val="00AA487E"/>
    <w:rsid w:val="00AA50F6"/>
    <w:rsid w:val="00AB047F"/>
    <w:rsid w:val="00AB276B"/>
    <w:rsid w:val="00AB465D"/>
    <w:rsid w:val="00AB7875"/>
    <w:rsid w:val="00AC354C"/>
    <w:rsid w:val="00AC4F31"/>
    <w:rsid w:val="00AC53A7"/>
    <w:rsid w:val="00AD0740"/>
    <w:rsid w:val="00AD1E5B"/>
    <w:rsid w:val="00AD74DC"/>
    <w:rsid w:val="00AE4CE5"/>
    <w:rsid w:val="00AE55F2"/>
    <w:rsid w:val="00AE5896"/>
    <w:rsid w:val="00AF478D"/>
    <w:rsid w:val="00AF7668"/>
    <w:rsid w:val="00B06B73"/>
    <w:rsid w:val="00B125F0"/>
    <w:rsid w:val="00B12789"/>
    <w:rsid w:val="00B27F07"/>
    <w:rsid w:val="00B3164A"/>
    <w:rsid w:val="00B31FB6"/>
    <w:rsid w:val="00B32BB5"/>
    <w:rsid w:val="00B36C5A"/>
    <w:rsid w:val="00B37E6B"/>
    <w:rsid w:val="00B400B6"/>
    <w:rsid w:val="00B424C5"/>
    <w:rsid w:val="00B426FB"/>
    <w:rsid w:val="00B4475A"/>
    <w:rsid w:val="00B62D3F"/>
    <w:rsid w:val="00B63A5B"/>
    <w:rsid w:val="00B6451B"/>
    <w:rsid w:val="00B6574F"/>
    <w:rsid w:val="00B6663A"/>
    <w:rsid w:val="00B7174E"/>
    <w:rsid w:val="00B775B6"/>
    <w:rsid w:val="00B84157"/>
    <w:rsid w:val="00BB0350"/>
    <w:rsid w:val="00BB41FD"/>
    <w:rsid w:val="00BB58C5"/>
    <w:rsid w:val="00BB7AEE"/>
    <w:rsid w:val="00BC17B4"/>
    <w:rsid w:val="00BC283C"/>
    <w:rsid w:val="00BD02AB"/>
    <w:rsid w:val="00BD2B75"/>
    <w:rsid w:val="00BD442E"/>
    <w:rsid w:val="00BD4FE0"/>
    <w:rsid w:val="00BD738C"/>
    <w:rsid w:val="00BE39B8"/>
    <w:rsid w:val="00BE71FF"/>
    <w:rsid w:val="00BF0033"/>
    <w:rsid w:val="00BF44A4"/>
    <w:rsid w:val="00BF7BFF"/>
    <w:rsid w:val="00C00974"/>
    <w:rsid w:val="00C035AA"/>
    <w:rsid w:val="00C105A1"/>
    <w:rsid w:val="00C10B2D"/>
    <w:rsid w:val="00C11E33"/>
    <w:rsid w:val="00C122F9"/>
    <w:rsid w:val="00C1681F"/>
    <w:rsid w:val="00C17699"/>
    <w:rsid w:val="00C2408C"/>
    <w:rsid w:val="00C435ED"/>
    <w:rsid w:val="00C44F52"/>
    <w:rsid w:val="00C52A0D"/>
    <w:rsid w:val="00C54F79"/>
    <w:rsid w:val="00C61DF4"/>
    <w:rsid w:val="00C86701"/>
    <w:rsid w:val="00C8774D"/>
    <w:rsid w:val="00C92C19"/>
    <w:rsid w:val="00C9376A"/>
    <w:rsid w:val="00C93C3A"/>
    <w:rsid w:val="00C96227"/>
    <w:rsid w:val="00CA09DF"/>
    <w:rsid w:val="00CA462A"/>
    <w:rsid w:val="00CA46E3"/>
    <w:rsid w:val="00CA6E75"/>
    <w:rsid w:val="00CB1422"/>
    <w:rsid w:val="00CB211A"/>
    <w:rsid w:val="00CC3B6C"/>
    <w:rsid w:val="00CD1405"/>
    <w:rsid w:val="00CD6AA8"/>
    <w:rsid w:val="00CE3A3D"/>
    <w:rsid w:val="00CE7A30"/>
    <w:rsid w:val="00CE7A85"/>
    <w:rsid w:val="00CF3B09"/>
    <w:rsid w:val="00CF4EF6"/>
    <w:rsid w:val="00CF6DF8"/>
    <w:rsid w:val="00D0476C"/>
    <w:rsid w:val="00D065A6"/>
    <w:rsid w:val="00D1204C"/>
    <w:rsid w:val="00D1695C"/>
    <w:rsid w:val="00D24A5D"/>
    <w:rsid w:val="00D25CD9"/>
    <w:rsid w:val="00D26A08"/>
    <w:rsid w:val="00D270A5"/>
    <w:rsid w:val="00D2756B"/>
    <w:rsid w:val="00D27F48"/>
    <w:rsid w:val="00D3115C"/>
    <w:rsid w:val="00D31A36"/>
    <w:rsid w:val="00D37FCB"/>
    <w:rsid w:val="00D4023D"/>
    <w:rsid w:val="00D4069A"/>
    <w:rsid w:val="00D41779"/>
    <w:rsid w:val="00D54ECC"/>
    <w:rsid w:val="00D664C5"/>
    <w:rsid w:val="00D7189D"/>
    <w:rsid w:val="00D730CA"/>
    <w:rsid w:val="00D801DF"/>
    <w:rsid w:val="00D815CF"/>
    <w:rsid w:val="00D86307"/>
    <w:rsid w:val="00D92F70"/>
    <w:rsid w:val="00D94F64"/>
    <w:rsid w:val="00D978E4"/>
    <w:rsid w:val="00DA33AC"/>
    <w:rsid w:val="00DA64D0"/>
    <w:rsid w:val="00DA6582"/>
    <w:rsid w:val="00DB0DFE"/>
    <w:rsid w:val="00DB67CB"/>
    <w:rsid w:val="00DC22C2"/>
    <w:rsid w:val="00DC575A"/>
    <w:rsid w:val="00DC5D7A"/>
    <w:rsid w:val="00DC5FE1"/>
    <w:rsid w:val="00DD05C4"/>
    <w:rsid w:val="00DD2B98"/>
    <w:rsid w:val="00DD4754"/>
    <w:rsid w:val="00DE03C1"/>
    <w:rsid w:val="00DE18B5"/>
    <w:rsid w:val="00DF09F4"/>
    <w:rsid w:val="00E02E0B"/>
    <w:rsid w:val="00E05736"/>
    <w:rsid w:val="00E0593E"/>
    <w:rsid w:val="00E208B0"/>
    <w:rsid w:val="00E26720"/>
    <w:rsid w:val="00E36DF7"/>
    <w:rsid w:val="00E41AEE"/>
    <w:rsid w:val="00E4794F"/>
    <w:rsid w:val="00E508A7"/>
    <w:rsid w:val="00E50F28"/>
    <w:rsid w:val="00E60A44"/>
    <w:rsid w:val="00E61B22"/>
    <w:rsid w:val="00E6313D"/>
    <w:rsid w:val="00E63A75"/>
    <w:rsid w:val="00E64289"/>
    <w:rsid w:val="00E666EA"/>
    <w:rsid w:val="00E74087"/>
    <w:rsid w:val="00E85CEA"/>
    <w:rsid w:val="00E8690C"/>
    <w:rsid w:val="00E869D4"/>
    <w:rsid w:val="00E97C53"/>
    <w:rsid w:val="00EA6493"/>
    <w:rsid w:val="00EA70F3"/>
    <w:rsid w:val="00EA7476"/>
    <w:rsid w:val="00EB0651"/>
    <w:rsid w:val="00EB1F89"/>
    <w:rsid w:val="00EB1FC2"/>
    <w:rsid w:val="00EB3D4C"/>
    <w:rsid w:val="00EB6A0B"/>
    <w:rsid w:val="00EC07E7"/>
    <w:rsid w:val="00EC14DF"/>
    <w:rsid w:val="00EC1BB9"/>
    <w:rsid w:val="00EC4DA3"/>
    <w:rsid w:val="00ED3B32"/>
    <w:rsid w:val="00ED4484"/>
    <w:rsid w:val="00ED6B45"/>
    <w:rsid w:val="00ED7346"/>
    <w:rsid w:val="00ED77F3"/>
    <w:rsid w:val="00EE45D4"/>
    <w:rsid w:val="00EF1410"/>
    <w:rsid w:val="00EF3599"/>
    <w:rsid w:val="00F04C27"/>
    <w:rsid w:val="00F05BB5"/>
    <w:rsid w:val="00F113BF"/>
    <w:rsid w:val="00F12915"/>
    <w:rsid w:val="00F20633"/>
    <w:rsid w:val="00F20ED0"/>
    <w:rsid w:val="00F2337D"/>
    <w:rsid w:val="00F25908"/>
    <w:rsid w:val="00F26E37"/>
    <w:rsid w:val="00F32A7C"/>
    <w:rsid w:val="00F34EC4"/>
    <w:rsid w:val="00F374E5"/>
    <w:rsid w:val="00F4271F"/>
    <w:rsid w:val="00F54363"/>
    <w:rsid w:val="00F5534E"/>
    <w:rsid w:val="00F6042B"/>
    <w:rsid w:val="00F62A47"/>
    <w:rsid w:val="00F62DCD"/>
    <w:rsid w:val="00F65A78"/>
    <w:rsid w:val="00F7451A"/>
    <w:rsid w:val="00F745DD"/>
    <w:rsid w:val="00F76B03"/>
    <w:rsid w:val="00F76EBD"/>
    <w:rsid w:val="00F77816"/>
    <w:rsid w:val="00F8478E"/>
    <w:rsid w:val="00F84AC0"/>
    <w:rsid w:val="00F84B99"/>
    <w:rsid w:val="00F85769"/>
    <w:rsid w:val="00F8700A"/>
    <w:rsid w:val="00F91124"/>
    <w:rsid w:val="00FA3223"/>
    <w:rsid w:val="00FA6956"/>
    <w:rsid w:val="00FB0572"/>
    <w:rsid w:val="00FB05EA"/>
    <w:rsid w:val="00FB661F"/>
    <w:rsid w:val="00FC3800"/>
    <w:rsid w:val="00FC6AE0"/>
    <w:rsid w:val="00FD0C4A"/>
    <w:rsid w:val="00FD2680"/>
    <w:rsid w:val="00FD73B1"/>
    <w:rsid w:val="00FE649B"/>
    <w:rsid w:val="00FE77D9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05222F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rmal (Web)"/>
    <w:basedOn w:val="a1"/>
    <w:uiPriority w:val="99"/>
    <w:unhideWhenUsed/>
    <w:rsid w:val="009403A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d">
    <w:name w:val="Unresolved Mention"/>
    <w:basedOn w:val="a2"/>
    <w:uiPriority w:val="99"/>
    <w:semiHidden/>
    <w:unhideWhenUsed/>
    <w:rsid w:val="009403A8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EC4DA3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EC4DA3"/>
    <w:rPr>
      <w:b/>
      <w:bCs/>
    </w:rPr>
  </w:style>
  <w:style w:type="character" w:styleId="aff">
    <w:name w:val="FollowedHyperlink"/>
    <w:basedOn w:val="a2"/>
    <w:uiPriority w:val="99"/>
    <w:semiHidden/>
    <w:unhideWhenUsed/>
    <w:rsid w:val="00122C5F"/>
    <w:rPr>
      <w:color w:val="800080" w:themeColor="followedHyperlink"/>
      <w:u w:val="single"/>
    </w:rPr>
  </w:style>
  <w:style w:type="paragraph" w:styleId="aff0">
    <w:name w:val="endnote text"/>
    <w:basedOn w:val="a1"/>
    <w:link w:val="aff1"/>
    <w:uiPriority w:val="99"/>
    <w:semiHidden/>
    <w:unhideWhenUsed/>
    <w:rsid w:val="00A36FE6"/>
    <w:pPr>
      <w:spacing w:before="0" w:line="240" w:lineRule="auto"/>
    </w:pPr>
    <w:rPr>
      <w:sz w:val="20"/>
      <w:szCs w:val="20"/>
    </w:rPr>
  </w:style>
  <w:style w:type="character" w:customStyle="1" w:styleId="aff1">
    <w:name w:val="Текст концевой сноски Знак"/>
    <w:basedOn w:val="a2"/>
    <w:link w:val="aff0"/>
    <w:uiPriority w:val="99"/>
    <w:semiHidden/>
    <w:rsid w:val="00A36FE6"/>
    <w:rPr>
      <w:rFonts w:ascii="Times New Roman" w:hAnsi="Times New Roman"/>
      <w:sz w:val="20"/>
      <w:szCs w:val="20"/>
    </w:rPr>
  </w:style>
  <w:style w:type="character" w:styleId="aff2">
    <w:name w:val="endnote reference"/>
    <w:basedOn w:val="a2"/>
    <w:uiPriority w:val="99"/>
    <w:semiHidden/>
    <w:unhideWhenUsed/>
    <w:rsid w:val="00A36FE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797151-1BD6-44DD-A7CD-9B1CAC66058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13988</TotalTime>
  <Pages>21</Pages>
  <Words>3002</Words>
  <Characters>17118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20080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Журавлев Иван Константинович</cp:lastModifiedBy>
  <cp:revision>101</cp:revision>
  <cp:lastPrinted>2019-07-22T11:48:00Z</cp:lastPrinted>
  <dcterms:created xsi:type="dcterms:W3CDTF">2024-01-28T18:07:00Z</dcterms:created>
  <dcterms:modified xsi:type="dcterms:W3CDTF">2026-06-08T11:30:00Z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
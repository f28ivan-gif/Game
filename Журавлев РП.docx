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27E1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964CDCF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5B386DB1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ED503EF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D049920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4734E65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6935694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D6D3618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1C117C0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7B90335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FBCD5CE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A631999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6D9F3A6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26504E4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87973A5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6567276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D71D377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2CA315A" w14:textId="77777777" w:rsidR="00D81407" w:rsidRDefault="00D81407" w:rsidP="00D81407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01D44196" w14:textId="1E29939E" w:rsidR="00D81407" w:rsidRPr="006F586C" w:rsidRDefault="00CB7261" w:rsidP="006F586C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Игра</w:t>
      </w:r>
      <w:r w:rsidR="006F586C" w:rsidRPr="006F586C">
        <w:rPr>
          <w:b/>
          <w:bCs/>
          <w:sz w:val="28"/>
          <w:szCs w:val="28"/>
        </w:rPr>
        <w:t xml:space="preserve"> </w:t>
      </w:r>
      <w:r w:rsidR="00D81407" w:rsidRPr="006F586C">
        <w:rPr>
          <w:b/>
          <w:bCs/>
          <w:sz w:val="28"/>
          <w:szCs w:val="28"/>
        </w:rPr>
        <w:t>«</w:t>
      </w:r>
      <w:r>
        <w:rPr>
          <w:b/>
          <w:bCs/>
          <w:sz w:val="28"/>
          <w:szCs w:val="28"/>
        </w:rPr>
        <w:t>Крестики нолики 3х3</w:t>
      </w:r>
      <w:r w:rsidR="00D81407" w:rsidRPr="006F586C">
        <w:rPr>
          <w:b/>
          <w:bCs/>
          <w:sz w:val="28"/>
          <w:szCs w:val="28"/>
        </w:rPr>
        <w:t>»</w:t>
      </w:r>
    </w:p>
    <w:p w14:paraId="46E4BC95" w14:textId="77777777" w:rsidR="00D81407" w:rsidRDefault="00D81407" w:rsidP="006F586C">
      <w:pPr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Cs w:val="24"/>
        </w:rPr>
        <w:t>Руководство пользователя</w:t>
      </w:r>
    </w:p>
    <w:p w14:paraId="50237699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7B89AD96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6BD543CF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6F9740D3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89EDCC2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187CCEE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1CD80C1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3D15216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0471E7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3677FB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49A43FA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D2E9AC6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FF4665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E05D05E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017A707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66F7B34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5DD6548D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2769D3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B78E67F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82F687D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DC83F6E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6362565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64563A5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5D082F6" w14:textId="6FE113B8" w:rsidR="00990EAC" w:rsidRPr="00646136" w:rsidRDefault="00F251D0" w:rsidP="00F251D0">
      <w:pPr>
        <w:ind w:firstLine="0"/>
        <w:jc w:val="center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  <w:r>
        <w:t xml:space="preserve">Киров, </w:t>
      </w:r>
      <w:r w:rsidR="00D2756B">
        <w:t>20</w:t>
      </w:r>
      <w:r w:rsidR="005A4E60">
        <w:t>2</w:t>
      </w:r>
      <w:r w:rsidR="00CB7261">
        <w:t>6</w:t>
      </w:r>
      <w:r>
        <w:t xml:space="preserve"> г.</w:t>
      </w:r>
    </w:p>
    <w:p w14:paraId="7B3CC18C" w14:textId="1BCDB04B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>
          <w:pPr>
            <w:pStyle w:val="afb"/>
          </w:pPr>
        </w:p>
        <w:p w14:paraId="27E4C2C0" w14:textId="65B82739" w:rsidR="006F586C" w:rsidRDefault="0044225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809279" w:history="1">
            <w:r w:rsidR="006F586C" w:rsidRPr="00D20FAD">
              <w:rPr>
                <w:rStyle w:val="a6"/>
              </w:rPr>
              <w:t>1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Общее описание системы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_Toc196809279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3</w:t>
            </w:r>
            <w:r w:rsidR="006F586C">
              <w:rPr>
                <w:webHidden/>
              </w:rPr>
              <w:fldChar w:fldCharType="end"/>
            </w:r>
          </w:hyperlink>
        </w:p>
        <w:p w14:paraId="0E0FFE9E" w14:textId="369DBF7A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0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Область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6A7B616" w14:textId="1A4A5A63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1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Краткое описание возможностей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B0136CB" w14:textId="6F5712FF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2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Уровень подготовки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89FEA8E" w14:textId="34A53E7B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3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Перечень эксплуатационной документации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9F61722" w14:textId="68B34AD1" w:rsidR="006F586C" w:rsidRDefault="006F586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4" w:history="1">
            <w:r w:rsidRPr="00D20FAD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Назначение и 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0E2737B" w14:textId="4E2F0666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5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Виды деятельности и функции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A750064" w14:textId="6CEB45D3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6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59CB379" w14:textId="15E11DBC" w:rsidR="006F586C" w:rsidRDefault="006F586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7" w:history="1">
            <w:r w:rsidRPr="00D20FAD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Подготовка к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79E1D2C" w14:textId="28C23D2E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8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Состав и содержание дистрибутивного носителя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7D1F043" w14:textId="264590BE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9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Порядок загрузки данных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BFAF48F" w14:textId="23186235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0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Проверка работоспособности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584F0F6" w14:textId="592BF19C" w:rsidR="006F586C" w:rsidRDefault="006F586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1" w:history="1">
            <w:r w:rsidRPr="00D20FAD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Описание операций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81CCD22" w14:textId="38AD6D37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2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Описание выполняемых функций, задач, процедур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3F65AEE" w14:textId="4032E048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3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Описание операций технологического процесса обработки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D0B4489" w14:textId="5372FB45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4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Взаимодействие с интерфейсом</w:t>
            </w:r>
            <w:r>
              <w:rPr>
                <w:webHidden/>
              </w:rPr>
              <w:tab/>
            </w:r>
            <w:r w:rsidR="009B16C1">
              <w:rPr>
                <w:webHidden/>
              </w:rPr>
              <w:t>7</w:t>
            </w:r>
          </w:hyperlink>
        </w:p>
        <w:p w14:paraId="44512126" w14:textId="69CAB710" w:rsidR="006F586C" w:rsidRDefault="006F586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5" w:history="1">
            <w:r w:rsidRPr="00D20FAD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Аварийные ситуации</w:t>
            </w:r>
            <w:r>
              <w:rPr>
                <w:webHidden/>
              </w:rPr>
              <w:tab/>
            </w:r>
            <w:r w:rsidR="009B16C1">
              <w:rPr>
                <w:webHidden/>
              </w:rPr>
              <w:t>10</w:t>
            </w:r>
          </w:hyperlink>
        </w:p>
        <w:p w14:paraId="77717F6D" w14:textId="42428FFD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6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Действия в случае несоблюдения условий выполнения техпроцесса</w:t>
            </w:r>
            <w:r>
              <w:rPr>
                <w:webHidden/>
              </w:rPr>
              <w:tab/>
            </w:r>
            <w:r w:rsidR="009B16C1">
              <w:rPr>
                <w:webHidden/>
              </w:rPr>
              <w:t>10</w:t>
            </w:r>
          </w:hyperlink>
        </w:p>
        <w:p w14:paraId="58326385" w14:textId="3EE0F380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7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Действия по восстановлению программы</w:t>
            </w:r>
            <w:r>
              <w:rPr>
                <w:webHidden/>
              </w:rPr>
              <w:tab/>
            </w:r>
            <w:r w:rsidR="009B16C1">
              <w:rPr>
                <w:webHidden/>
              </w:rPr>
              <w:t>10</w:t>
            </w:r>
          </w:hyperlink>
        </w:p>
        <w:p w14:paraId="2020C6F3" w14:textId="4DAAC784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8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Действия в случае обнаружения вмешательства</w:t>
            </w:r>
            <w:r>
              <w:rPr>
                <w:webHidden/>
              </w:rPr>
              <w:tab/>
            </w:r>
            <w:r w:rsidR="009B16C1">
              <w:rPr>
                <w:webHidden/>
              </w:rPr>
              <w:t>10</w:t>
            </w:r>
          </w:hyperlink>
        </w:p>
        <w:p w14:paraId="247D25C1" w14:textId="2128CBA3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9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Действия в других аварийных ситуациях</w:t>
            </w:r>
            <w:r>
              <w:rPr>
                <w:webHidden/>
              </w:rPr>
              <w:tab/>
            </w:r>
            <w:r w:rsidR="009B16C1">
              <w:rPr>
                <w:webHidden/>
              </w:rPr>
              <w:t>10</w:t>
            </w:r>
          </w:hyperlink>
        </w:p>
        <w:p w14:paraId="701E2FE8" w14:textId="5EBFCCAE" w:rsidR="006F586C" w:rsidRDefault="006F586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300" w:history="1">
            <w:r w:rsidRPr="00D20FAD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Рекомендации по освоению</w:t>
            </w:r>
            <w:r>
              <w:rPr>
                <w:webHidden/>
              </w:rPr>
              <w:tab/>
            </w:r>
            <w:r w:rsidR="009B16C1">
              <w:rPr>
                <w:webHidden/>
              </w:rPr>
              <w:t>11</w:t>
            </w:r>
          </w:hyperlink>
        </w:p>
        <w:p w14:paraId="3CF0F4E1" w14:textId="5120CC78" w:rsidR="00442256" w:rsidRPr="0023221D" w:rsidRDefault="00442256" w:rsidP="0023221D">
          <w:r>
            <w:rPr>
              <w:b/>
              <w:bCs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1111A35F" w14:textId="59CF91EE" w:rsidR="00DD55E5" w:rsidRDefault="005143D3" w:rsidP="00DD55E5">
      <w:pPr>
        <w:pStyle w:val="1"/>
      </w:pPr>
      <w:bookmarkStart w:id="0" w:name="_Toc196809279"/>
      <w:bookmarkStart w:id="1" w:name="_Toc74526610"/>
      <w:bookmarkStart w:id="2" w:name="_Toc128474254"/>
      <w:r>
        <w:lastRenderedPageBreak/>
        <w:t>Общее описание системы</w:t>
      </w:r>
      <w:bookmarkEnd w:id="0"/>
    </w:p>
    <w:p w14:paraId="6CB536A5" w14:textId="7C43F503" w:rsidR="00DD55E5" w:rsidRDefault="00DD55E5" w:rsidP="00DD55E5">
      <w:pPr>
        <w:pStyle w:val="2"/>
      </w:pPr>
      <w:bookmarkStart w:id="3" w:name="_Toc196809280"/>
      <w:r>
        <w:t>Область применения</w:t>
      </w:r>
      <w:bookmarkEnd w:id="3"/>
    </w:p>
    <w:p w14:paraId="3DBCCE2A" w14:textId="65582377" w:rsidR="00CB7261" w:rsidRPr="00CB7261" w:rsidRDefault="00CB7261" w:rsidP="00CB7261">
      <w:r>
        <w:t xml:space="preserve">Игра «Крестики-нолики» суть заключается в пошаговом противостоянии двух соперников, которые стремятся первыми выстроить ряд из трех своих знаков (крестиков или ноликов) по горизонтали, вертикали или диагонали. </w:t>
      </w:r>
    </w:p>
    <w:p w14:paraId="7EFE4E8D" w14:textId="4C3972CA" w:rsidR="00DD55E5" w:rsidRDefault="00DD55E5" w:rsidP="00DD55E5">
      <w:pPr>
        <w:pStyle w:val="2"/>
      </w:pPr>
      <w:bookmarkStart w:id="4" w:name="_Toc196809281"/>
      <w:r>
        <w:t>Краткое описание возможностей</w:t>
      </w:r>
      <w:bookmarkEnd w:id="4"/>
    </w:p>
    <w:p w14:paraId="60231E8A" w14:textId="77777777" w:rsidR="00CB7261" w:rsidRPr="00E77E48" w:rsidRDefault="00CB7261" w:rsidP="00CB7261">
      <w:pPr>
        <w:suppressAutoHyphens/>
        <w:spacing w:before="0"/>
        <w:rPr>
          <w:rFonts w:cs="Times New Roman"/>
          <w:sz w:val="28"/>
        </w:rPr>
      </w:pPr>
      <w:r>
        <w:rPr>
          <w:rFonts w:cs="Times New Roman"/>
          <w:sz w:val="28"/>
        </w:rPr>
        <w:t>Программа позволяет:</w:t>
      </w:r>
    </w:p>
    <w:p w14:paraId="3E578DF7" w14:textId="619776FD" w:rsidR="00CB7261" w:rsidRPr="004E6F2E" w:rsidRDefault="00CB7261" w:rsidP="00CB7261">
      <w:pPr>
        <w:pStyle w:val="a0"/>
        <w:keepLines w:val="0"/>
        <w:numPr>
          <w:ilvl w:val="0"/>
          <w:numId w:val="20"/>
        </w:numPr>
        <w:ind w:left="0" w:firstLine="851"/>
      </w:pPr>
      <w:r>
        <w:t>к</w:t>
      </w:r>
      <w:r w:rsidRPr="004E6F2E">
        <w:t xml:space="preserve">лассический геймплей на поле </w:t>
      </w:r>
      <w:r>
        <w:t>3х3;</w:t>
      </w:r>
    </w:p>
    <w:p w14:paraId="3FEE23E8" w14:textId="622B85AB" w:rsidR="00CB7261" w:rsidRPr="004E6F2E" w:rsidRDefault="00CB7261" w:rsidP="00CB7261">
      <w:pPr>
        <w:pStyle w:val="a0"/>
        <w:keepLines w:val="0"/>
        <w:numPr>
          <w:ilvl w:val="0"/>
          <w:numId w:val="20"/>
        </w:numPr>
        <w:ind w:left="0" w:firstLine="851"/>
      </w:pPr>
      <w:r>
        <w:t>у</w:t>
      </w:r>
      <w:r w:rsidRPr="004E6F2E">
        <w:t>правление с помощью</w:t>
      </w:r>
      <w:r>
        <w:t xml:space="preserve"> левой кнопки</w:t>
      </w:r>
      <w:r w:rsidRPr="004E6F2E">
        <w:t xml:space="preserve"> </w:t>
      </w:r>
      <w:r>
        <w:t>мыши;</w:t>
      </w:r>
    </w:p>
    <w:p w14:paraId="2DE459B1" w14:textId="50B5DA51" w:rsidR="00CB7261" w:rsidRPr="004E6F2E" w:rsidRDefault="00CB7261" w:rsidP="00CB7261">
      <w:pPr>
        <w:pStyle w:val="a0"/>
        <w:keepLines w:val="0"/>
        <w:numPr>
          <w:ilvl w:val="0"/>
          <w:numId w:val="20"/>
        </w:numPr>
        <w:ind w:left="0" w:firstLine="851"/>
      </w:pPr>
      <w:r>
        <w:t>постановка знаков крестика и нолика;</w:t>
      </w:r>
    </w:p>
    <w:p w14:paraId="2C51B00C" w14:textId="3AB3CE42" w:rsidR="00CB7261" w:rsidRPr="004E6F2E" w:rsidRDefault="00CB7261" w:rsidP="00CB7261">
      <w:pPr>
        <w:pStyle w:val="a0"/>
        <w:keepLines w:val="0"/>
        <w:numPr>
          <w:ilvl w:val="0"/>
          <w:numId w:val="20"/>
        </w:numPr>
        <w:ind w:left="0" w:firstLine="851"/>
      </w:pPr>
      <w:r>
        <w:t>п</w:t>
      </w:r>
      <w:r w:rsidRPr="004E6F2E">
        <w:t>одсчет текущего счета и сохранение лучшего результата</w:t>
      </w:r>
      <w:r>
        <w:t>;</w:t>
      </w:r>
    </w:p>
    <w:p w14:paraId="54DB808B" w14:textId="77777777" w:rsidR="00CB7261" w:rsidRPr="004E6F2E" w:rsidRDefault="00CB7261" w:rsidP="00CB7261">
      <w:pPr>
        <w:pStyle w:val="a0"/>
        <w:keepLines w:val="0"/>
        <w:numPr>
          <w:ilvl w:val="0"/>
          <w:numId w:val="20"/>
        </w:numPr>
        <w:ind w:left="0" w:firstLine="851"/>
      </w:pPr>
      <w:r>
        <w:t>и</w:t>
      </w:r>
      <w:r w:rsidRPr="004E6F2E">
        <w:t>нтуитивно понятный графический интерфейс на русском языке</w:t>
      </w:r>
      <w:r>
        <w:t>;</w:t>
      </w:r>
    </w:p>
    <w:p w14:paraId="03DF3994" w14:textId="1A625317" w:rsidR="00CB7261" w:rsidRPr="004E6F2E" w:rsidRDefault="00CB7261" w:rsidP="00CB7261">
      <w:pPr>
        <w:pStyle w:val="a0"/>
        <w:keepLines w:val="0"/>
        <w:numPr>
          <w:ilvl w:val="0"/>
          <w:numId w:val="20"/>
        </w:numPr>
        <w:ind w:left="0" w:firstLine="851"/>
      </w:pPr>
      <w:r>
        <w:t>в</w:t>
      </w:r>
      <w:r w:rsidRPr="004E6F2E">
        <w:t xml:space="preserve">озможность </w:t>
      </w:r>
      <w:r>
        <w:t>выбора игры против бота и игрока;</w:t>
      </w:r>
    </w:p>
    <w:p w14:paraId="030DD749" w14:textId="32B760B4" w:rsidR="00CB7261" w:rsidRPr="00CB7261" w:rsidRDefault="00CB7261" w:rsidP="00CB7261">
      <w:pPr>
        <w:pStyle w:val="a0"/>
        <w:keepLines w:val="0"/>
        <w:numPr>
          <w:ilvl w:val="0"/>
          <w:numId w:val="20"/>
        </w:numPr>
        <w:ind w:left="0" w:firstLine="851"/>
      </w:pPr>
      <w:r>
        <w:t>р</w:t>
      </w:r>
      <w:r w:rsidRPr="004E6F2E">
        <w:t>абота в автономном режиме без подключения к сети Интернет.</w:t>
      </w:r>
    </w:p>
    <w:p w14:paraId="7D1865BD" w14:textId="690B3EB1" w:rsidR="00DD55E5" w:rsidRDefault="00DD55E5" w:rsidP="00DD55E5">
      <w:pPr>
        <w:pStyle w:val="2"/>
      </w:pPr>
      <w:bookmarkStart w:id="5" w:name="_Toc196809282"/>
      <w:r>
        <w:t>Уровень подготовки пользователя</w:t>
      </w:r>
      <w:bookmarkEnd w:id="5"/>
    </w:p>
    <w:p w14:paraId="5B16EF48" w14:textId="4299815F" w:rsidR="00CB7261" w:rsidRPr="00CB7261" w:rsidRDefault="00CB7261" w:rsidP="004B771D">
      <w:pPr>
        <w:spacing w:before="0"/>
      </w:pPr>
      <w:r w:rsidRPr="004E6F2E">
        <w:t>Программа рассчитана на пользователей любого уровня подготовки. Достаточно базовых навыков работы с персональным компьютером. Специальной технической или игровой подготовки не требуется.</w:t>
      </w:r>
    </w:p>
    <w:p w14:paraId="2C0400DE" w14:textId="42ED00BB" w:rsidR="00DD55E5" w:rsidRDefault="00DD55E5" w:rsidP="00DD55E5">
      <w:pPr>
        <w:pStyle w:val="2"/>
      </w:pPr>
      <w:bookmarkStart w:id="6" w:name="_Toc196809283"/>
      <w:r>
        <w:t>Перечень эксплуатационной документации</w:t>
      </w:r>
      <w:bookmarkEnd w:id="6"/>
    </w:p>
    <w:p w14:paraId="4A281E02" w14:textId="77777777" w:rsidR="00CB7261" w:rsidRDefault="00CB7261" w:rsidP="004B771D">
      <w:pPr>
        <w:spacing w:before="0"/>
      </w:pPr>
      <w:r w:rsidRPr="00E77E48">
        <w:t>В перечень эксплуатационной документации входит руководство пользователя (текущий документ).</w:t>
      </w:r>
    </w:p>
    <w:p w14:paraId="1DFB3B8C" w14:textId="77777777" w:rsidR="00CB7261" w:rsidRPr="00CB7261" w:rsidRDefault="00CB7261" w:rsidP="00CB7261"/>
    <w:p w14:paraId="1E5D2693" w14:textId="77777777" w:rsidR="00DD55E5" w:rsidRDefault="00DD55E5" w:rsidP="00DD55E5">
      <w:pPr>
        <w:pStyle w:val="1"/>
      </w:pPr>
      <w:bookmarkStart w:id="7" w:name="_Toc196809284"/>
      <w:r>
        <w:lastRenderedPageBreak/>
        <w:t>Назначение и условия применения</w:t>
      </w:r>
      <w:bookmarkEnd w:id="7"/>
    </w:p>
    <w:p w14:paraId="769D9B3C" w14:textId="0D3E448F" w:rsidR="00DD55E5" w:rsidRDefault="00DD55E5" w:rsidP="00DD55E5">
      <w:pPr>
        <w:pStyle w:val="2"/>
      </w:pPr>
      <w:bookmarkStart w:id="8" w:name="_Toc196809285"/>
      <w:r>
        <w:t>Виды деятельности и функции</w:t>
      </w:r>
      <w:bookmarkEnd w:id="8"/>
    </w:p>
    <w:p w14:paraId="147E156F" w14:textId="77777777" w:rsidR="00CB7261" w:rsidRPr="00E216A7" w:rsidRDefault="00CB7261" w:rsidP="00CB7261">
      <w:pPr>
        <w:spacing w:before="0"/>
      </w:pPr>
      <w:r w:rsidRPr="00E216A7">
        <w:t>Основные функции программы:</w:t>
      </w:r>
    </w:p>
    <w:p w14:paraId="44090470" w14:textId="77777777" w:rsidR="00CB7261" w:rsidRPr="00E216A7" w:rsidRDefault="00CB7261" w:rsidP="00CB7261">
      <w:pPr>
        <w:pStyle w:val="a0"/>
        <w:keepLines w:val="0"/>
        <w:numPr>
          <w:ilvl w:val="0"/>
          <w:numId w:val="21"/>
        </w:numPr>
        <w:ind w:left="0" w:firstLine="851"/>
      </w:pPr>
      <w:r w:rsidRPr="00E216A7">
        <w:t>запуск игры и навигация по главному меню;</w:t>
      </w:r>
    </w:p>
    <w:p w14:paraId="28FC109C" w14:textId="77777777" w:rsidR="00CB7261" w:rsidRPr="004E6F2E" w:rsidRDefault="00CB7261" w:rsidP="00CB7261">
      <w:pPr>
        <w:pStyle w:val="a0"/>
        <w:keepLines w:val="0"/>
        <w:numPr>
          <w:ilvl w:val="0"/>
          <w:numId w:val="21"/>
        </w:numPr>
        <w:ind w:left="0" w:firstLine="851"/>
      </w:pPr>
      <w:r>
        <w:t>о</w:t>
      </w:r>
      <w:r w:rsidRPr="004E6F2E">
        <w:t>тображение правил игры</w:t>
      </w:r>
      <w:r>
        <w:t>;</w:t>
      </w:r>
    </w:p>
    <w:p w14:paraId="6915F4EE" w14:textId="77777777" w:rsidR="00CB7261" w:rsidRPr="004E6F2E" w:rsidRDefault="00CB7261" w:rsidP="00CB7261">
      <w:pPr>
        <w:pStyle w:val="a0"/>
        <w:keepLines w:val="0"/>
        <w:numPr>
          <w:ilvl w:val="0"/>
          <w:numId w:val="21"/>
        </w:numPr>
        <w:ind w:left="0" w:firstLine="851"/>
      </w:pPr>
      <w:r>
        <w:t>и</w:t>
      </w:r>
      <w:r w:rsidRPr="004E6F2E">
        <w:t>нициализация нового игрового поля</w:t>
      </w:r>
      <w:r>
        <w:t>;</w:t>
      </w:r>
    </w:p>
    <w:p w14:paraId="0A623A83" w14:textId="42CF8484" w:rsidR="00CB7261" w:rsidRPr="004E6F2E" w:rsidRDefault="00CB7261" w:rsidP="00CB7261">
      <w:pPr>
        <w:pStyle w:val="a0"/>
        <w:keepLines w:val="0"/>
        <w:numPr>
          <w:ilvl w:val="0"/>
          <w:numId w:val="21"/>
        </w:numPr>
        <w:ind w:left="0" w:firstLine="851"/>
      </w:pPr>
      <w:r>
        <w:t>о</w:t>
      </w:r>
      <w:r w:rsidRPr="004E6F2E">
        <w:t>бработка пользовательского ввода (</w:t>
      </w:r>
      <w:r>
        <w:t>постановка знаков</w:t>
      </w:r>
      <w:r w:rsidRPr="004E6F2E">
        <w:t>)</w:t>
      </w:r>
      <w:r>
        <w:t>;</w:t>
      </w:r>
    </w:p>
    <w:p w14:paraId="33F08DC3" w14:textId="77777777" w:rsidR="00CB7261" w:rsidRPr="004E6F2E" w:rsidRDefault="00CB7261" w:rsidP="00CB7261">
      <w:pPr>
        <w:pStyle w:val="a0"/>
        <w:keepLines w:val="0"/>
        <w:numPr>
          <w:ilvl w:val="0"/>
          <w:numId w:val="21"/>
        </w:numPr>
        <w:ind w:left="0" w:firstLine="851"/>
      </w:pPr>
      <w:r>
        <w:t>о</w:t>
      </w:r>
      <w:r w:rsidRPr="004E6F2E">
        <w:t>тслеживание и отображение текущего счета и рекорда</w:t>
      </w:r>
      <w:r>
        <w:t>;</w:t>
      </w:r>
    </w:p>
    <w:p w14:paraId="2E7B4E61" w14:textId="68DDF568" w:rsidR="00CB7261" w:rsidRPr="004E6F2E" w:rsidRDefault="00CB7261" w:rsidP="00CB7261">
      <w:pPr>
        <w:pStyle w:val="a0"/>
        <w:keepLines w:val="0"/>
        <w:numPr>
          <w:ilvl w:val="0"/>
          <w:numId w:val="21"/>
        </w:numPr>
        <w:ind w:left="0" w:firstLine="851"/>
      </w:pPr>
      <w:r>
        <w:t>о</w:t>
      </w:r>
      <w:r w:rsidRPr="004E6F2E">
        <w:t>пределение окончания игры (</w:t>
      </w:r>
      <w:r>
        <w:t>достижение нужного количества раундов для победы</w:t>
      </w:r>
      <w:r w:rsidRPr="004E6F2E">
        <w:t xml:space="preserve">) </w:t>
      </w:r>
      <w:r>
        <w:t>;</w:t>
      </w:r>
    </w:p>
    <w:p w14:paraId="4733422A" w14:textId="40B241C5" w:rsidR="00CB7261" w:rsidRPr="00CB7261" w:rsidRDefault="00CB7261" w:rsidP="00CB7261">
      <w:pPr>
        <w:pStyle w:val="a0"/>
        <w:keepLines w:val="0"/>
        <w:numPr>
          <w:ilvl w:val="0"/>
          <w:numId w:val="21"/>
        </w:numPr>
        <w:ind w:left="0" w:firstLine="851"/>
      </w:pPr>
      <w:r>
        <w:t>с</w:t>
      </w:r>
      <w:r w:rsidRPr="004E6F2E">
        <w:t>охранение рекордного значения в локальный файл</w:t>
      </w:r>
      <w:r>
        <w:t>.</w:t>
      </w:r>
    </w:p>
    <w:p w14:paraId="175931BA" w14:textId="2216D4BA" w:rsidR="00DD55E5" w:rsidRDefault="00DD55E5" w:rsidP="00DD55E5">
      <w:pPr>
        <w:pStyle w:val="2"/>
      </w:pPr>
      <w:bookmarkStart w:id="9" w:name="_Toc196809286"/>
      <w:r>
        <w:t>Условия</w:t>
      </w:r>
      <w:r w:rsidR="00D81407">
        <w:t xml:space="preserve"> применения</w:t>
      </w:r>
      <w:bookmarkEnd w:id="9"/>
    </w:p>
    <w:p w14:paraId="49E65B57" w14:textId="77777777" w:rsidR="00205362" w:rsidRPr="005A5D56" w:rsidRDefault="00205362" w:rsidP="008B308C">
      <w:pPr>
        <w:spacing w:before="0"/>
      </w:pPr>
      <w:r w:rsidRPr="005A5D56">
        <w:t>Для корректной работы программы необходимо соблюдение следующих технических требований, указанных в Таблице 1.</w:t>
      </w:r>
    </w:p>
    <w:p w14:paraId="254AEE2D" w14:textId="77777777" w:rsidR="00205362" w:rsidRPr="003B27AB" w:rsidRDefault="00205362" w:rsidP="00205362">
      <w:pPr>
        <w:spacing w:before="0"/>
        <w:ind w:firstLine="0"/>
      </w:pPr>
      <w:r w:rsidRPr="005A5D56">
        <w:t>Таблица 1 – Минимальные требования ПК</w:t>
      </w:r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5132"/>
        <w:gridCol w:w="5069"/>
      </w:tblGrid>
      <w:tr w:rsidR="00205362" w14:paraId="0E052C46" w14:textId="77777777" w:rsidTr="005A3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1"/>
        </w:trPr>
        <w:tc>
          <w:tcPr>
            <w:tcW w:w="5132" w:type="dxa"/>
          </w:tcPr>
          <w:p w14:paraId="469FF875" w14:textId="77777777" w:rsidR="00205362" w:rsidRDefault="00205362" w:rsidP="005A3FA8">
            <w:pPr>
              <w:ind w:firstLine="0"/>
            </w:pPr>
            <w:r>
              <w:t>Процессор</w:t>
            </w:r>
          </w:p>
        </w:tc>
        <w:tc>
          <w:tcPr>
            <w:tcW w:w="5069" w:type="dxa"/>
          </w:tcPr>
          <w:p w14:paraId="020B7E9E" w14:textId="77777777" w:rsidR="00205362" w:rsidRDefault="00205362" w:rsidP="005A3FA8">
            <w:pPr>
              <w:ind w:firstLine="0"/>
            </w:pPr>
            <w:r w:rsidRPr="00691CB8">
              <w:t>Intel N95 с тактовой частотой 3400 МГц</w:t>
            </w:r>
          </w:p>
        </w:tc>
      </w:tr>
      <w:tr w:rsidR="00205362" w14:paraId="1E2F04E0" w14:textId="77777777" w:rsidTr="005A3FA8">
        <w:trPr>
          <w:trHeight w:val="503"/>
        </w:trPr>
        <w:tc>
          <w:tcPr>
            <w:tcW w:w="5132" w:type="dxa"/>
          </w:tcPr>
          <w:p w14:paraId="778027BC" w14:textId="77777777" w:rsidR="00205362" w:rsidRDefault="00205362" w:rsidP="005A3FA8">
            <w:pPr>
              <w:ind w:firstLine="0"/>
            </w:pPr>
            <w:r>
              <w:t>Операционная системная</w:t>
            </w:r>
          </w:p>
        </w:tc>
        <w:tc>
          <w:tcPr>
            <w:tcW w:w="5069" w:type="dxa"/>
          </w:tcPr>
          <w:p w14:paraId="0A8151E2" w14:textId="77777777" w:rsidR="00205362" w:rsidRDefault="00205362" w:rsidP="005A3FA8">
            <w:pPr>
              <w:ind w:firstLine="0"/>
            </w:pPr>
            <w:r w:rsidRPr="00691CB8">
              <w:t xml:space="preserve">Windows </w:t>
            </w:r>
            <w:r>
              <w:t>10</w:t>
            </w:r>
          </w:p>
        </w:tc>
      </w:tr>
      <w:tr w:rsidR="00205362" w14:paraId="7D022585" w14:textId="77777777" w:rsidTr="005A3FA8">
        <w:trPr>
          <w:trHeight w:val="491"/>
        </w:trPr>
        <w:tc>
          <w:tcPr>
            <w:tcW w:w="5132" w:type="dxa"/>
          </w:tcPr>
          <w:p w14:paraId="0CDABA94" w14:textId="77777777" w:rsidR="00205362" w:rsidRDefault="00205362" w:rsidP="005A3FA8">
            <w:pPr>
              <w:ind w:firstLine="0"/>
            </w:pPr>
            <w:r>
              <w:t>Оперативная память</w:t>
            </w:r>
          </w:p>
        </w:tc>
        <w:tc>
          <w:tcPr>
            <w:tcW w:w="5069" w:type="dxa"/>
          </w:tcPr>
          <w:p w14:paraId="3E3471E5" w14:textId="77777777" w:rsidR="00205362" w:rsidRDefault="00205362" w:rsidP="005A3FA8">
            <w:pPr>
              <w:ind w:firstLine="0"/>
            </w:pPr>
            <w:r w:rsidRPr="00691CB8">
              <w:t>2 ГБ DDR3</w:t>
            </w:r>
          </w:p>
        </w:tc>
      </w:tr>
      <w:tr w:rsidR="00205362" w14:paraId="62F8118B" w14:textId="77777777" w:rsidTr="005A3FA8">
        <w:trPr>
          <w:trHeight w:val="503"/>
        </w:trPr>
        <w:tc>
          <w:tcPr>
            <w:tcW w:w="5132" w:type="dxa"/>
          </w:tcPr>
          <w:p w14:paraId="56665C85" w14:textId="77777777" w:rsidR="00205362" w:rsidRDefault="00205362" w:rsidP="005A3FA8">
            <w:pPr>
              <w:ind w:firstLine="0"/>
            </w:pPr>
            <w:r>
              <w:t>Устройства ввода</w:t>
            </w:r>
          </w:p>
        </w:tc>
        <w:tc>
          <w:tcPr>
            <w:tcW w:w="5069" w:type="dxa"/>
          </w:tcPr>
          <w:p w14:paraId="2FF8483D" w14:textId="3BB6FB23" w:rsidR="00205362" w:rsidRDefault="00205362" w:rsidP="005A3FA8">
            <w:pPr>
              <w:ind w:firstLine="0"/>
            </w:pPr>
            <w:r>
              <w:t>Мышь</w:t>
            </w:r>
          </w:p>
        </w:tc>
      </w:tr>
      <w:tr w:rsidR="00205362" w14:paraId="7054723E" w14:textId="77777777" w:rsidTr="005A3FA8">
        <w:trPr>
          <w:trHeight w:val="503"/>
        </w:trPr>
        <w:tc>
          <w:tcPr>
            <w:tcW w:w="5132" w:type="dxa"/>
          </w:tcPr>
          <w:p w14:paraId="61C5E2FA" w14:textId="77777777" w:rsidR="00205362" w:rsidRDefault="00205362" w:rsidP="005A3FA8">
            <w:pPr>
              <w:ind w:firstLine="0"/>
            </w:pPr>
            <w:r>
              <w:t>Разрешение экрана</w:t>
            </w:r>
          </w:p>
        </w:tc>
        <w:tc>
          <w:tcPr>
            <w:tcW w:w="5069" w:type="dxa"/>
          </w:tcPr>
          <w:p w14:paraId="7FA176B8" w14:textId="77AAD779" w:rsidR="00205362" w:rsidRDefault="00205362" w:rsidP="005A3FA8">
            <w:pPr>
              <w:ind w:firstLine="0"/>
            </w:pPr>
            <w:r>
              <w:t>450х650</w:t>
            </w:r>
          </w:p>
        </w:tc>
      </w:tr>
    </w:tbl>
    <w:p w14:paraId="10F9600C" w14:textId="77777777" w:rsidR="00205362" w:rsidRPr="00205362" w:rsidRDefault="00205362" w:rsidP="00205362"/>
    <w:p w14:paraId="38600864" w14:textId="7BCFA918" w:rsidR="00592879" w:rsidRDefault="00DD55E5" w:rsidP="00592879">
      <w:pPr>
        <w:pStyle w:val="1"/>
      </w:pPr>
      <w:bookmarkStart w:id="10" w:name="_Toc196809287"/>
      <w:r>
        <w:lastRenderedPageBreak/>
        <w:t>Подготовка к работе</w:t>
      </w:r>
      <w:bookmarkEnd w:id="10"/>
    </w:p>
    <w:p w14:paraId="60081B34" w14:textId="7F5DF0CA" w:rsidR="00205362" w:rsidRDefault="00535114" w:rsidP="00205362">
      <w:pPr>
        <w:pStyle w:val="2"/>
      </w:pPr>
      <w:bookmarkStart w:id="11" w:name="_Toc196809288"/>
      <w:r>
        <w:t>Состав и содержание дистрибутивного носителя данных</w:t>
      </w:r>
      <w:bookmarkEnd w:id="11"/>
    </w:p>
    <w:p w14:paraId="562BDE28" w14:textId="093F56DE" w:rsidR="00205362" w:rsidRPr="003B27AB" w:rsidRDefault="00205362" w:rsidP="00205362">
      <w:pPr>
        <w:spacing w:before="0"/>
      </w:pPr>
      <w:bookmarkStart w:id="12" w:name="_Toc196809289"/>
      <w:proofErr w:type="spellStart"/>
      <w:r>
        <w:rPr>
          <w:lang w:val="en-US"/>
        </w:rPr>
        <w:t>tictactoe</w:t>
      </w:r>
      <w:proofErr w:type="spellEnd"/>
      <w:r>
        <w:t>.</w:t>
      </w:r>
      <w:r>
        <w:rPr>
          <w:lang w:val="en-US"/>
        </w:rPr>
        <w:t>exe</w:t>
      </w:r>
      <w:r>
        <w:t xml:space="preserve"> - основной исполняемый файл;</w:t>
      </w:r>
    </w:p>
    <w:p w14:paraId="6BF6796C" w14:textId="3B89EA33" w:rsidR="00205362" w:rsidRPr="003B27AB" w:rsidRDefault="00205362" w:rsidP="00205362">
      <w:pPr>
        <w:spacing w:before="0"/>
      </w:pPr>
      <w:r>
        <w:rPr>
          <w:lang w:val="en-US"/>
        </w:rPr>
        <w:t>records</w:t>
      </w:r>
      <w:r>
        <w:t>.</w:t>
      </w:r>
      <w:proofErr w:type="spellStart"/>
      <w:r>
        <w:t>json</w:t>
      </w:r>
      <w:proofErr w:type="spellEnd"/>
      <w:r>
        <w:t xml:space="preserve"> – файл для хранения рекорда.</w:t>
      </w:r>
    </w:p>
    <w:p w14:paraId="4D0F4268" w14:textId="51E4A190" w:rsidR="00A52CF3" w:rsidRDefault="00535114" w:rsidP="00A52CF3">
      <w:pPr>
        <w:pStyle w:val="2"/>
        <w:rPr>
          <w:lang w:val="en-US"/>
        </w:rPr>
      </w:pPr>
      <w:r>
        <w:t>Порядок загрузки данных программы</w:t>
      </w:r>
      <w:bookmarkEnd w:id="12"/>
    </w:p>
    <w:p w14:paraId="1567476E" w14:textId="77777777" w:rsidR="00205362" w:rsidRPr="008C56A1" w:rsidRDefault="00205362" w:rsidP="00205362">
      <w:pPr>
        <w:pStyle w:val="a0"/>
        <w:keepLines w:val="0"/>
        <w:numPr>
          <w:ilvl w:val="1"/>
          <w:numId w:val="22"/>
        </w:numPr>
        <w:ind w:left="0" w:firstLine="851"/>
      </w:pPr>
      <w:r>
        <w:t>Клонируйте</w:t>
      </w:r>
      <w:r w:rsidRPr="008C56A1">
        <w:t xml:space="preserve"> </w:t>
      </w:r>
      <w:r>
        <w:t xml:space="preserve">файл с игрой </w:t>
      </w:r>
      <w:r w:rsidRPr="008C56A1">
        <w:t>на жесткий диск компьютера.</w:t>
      </w:r>
    </w:p>
    <w:p w14:paraId="43079837" w14:textId="26E65B64" w:rsidR="00205362" w:rsidRPr="00205362" w:rsidRDefault="00205362" w:rsidP="00205362">
      <w:pPr>
        <w:pStyle w:val="a0"/>
        <w:keepLines w:val="0"/>
        <w:numPr>
          <w:ilvl w:val="1"/>
          <w:numId w:val="22"/>
        </w:numPr>
        <w:ind w:left="0" w:firstLine="851"/>
      </w:pPr>
      <w:r w:rsidRPr="008C56A1">
        <w:t xml:space="preserve">Для запуска игры дважды щелкните левой кнопкой мыши по файлу </w:t>
      </w:r>
      <w:proofErr w:type="spellStart"/>
      <w:r>
        <w:rPr>
          <w:lang w:val="en-US"/>
        </w:rPr>
        <w:t>tictactoe</w:t>
      </w:r>
      <w:proofErr w:type="spellEnd"/>
      <w:r w:rsidRPr="005A5D56">
        <w:t>.</w:t>
      </w:r>
      <w:r>
        <w:rPr>
          <w:lang w:val="en-US"/>
        </w:rPr>
        <w:t>exe</w:t>
      </w:r>
      <w:r w:rsidRPr="008C56A1">
        <w:t>.</w:t>
      </w:r>
    </w:p>
    <w:p w14:paraId="52EDEC11" w14:textId="6AC7BFEA" w:rsidR="00A52CF3" w:rsidRDefault="00535114" w:rsidP="00847368">
      <w:pPr>
        <w:pStyle w:val="2"/>
        <w:rPr>
          <w:lang w:val="en-US"/>
        </w:rPr>
      </w:pPr>
      <w:bookmarkStart w:id="13" w:name="_Toc196809290"/>
      <w:r>
        <w:t>Проверк</w:t>
      </w:r>
      <w:r w:rsidR="00D81407">
        <w:t>а</w:t>
      </w:r>
      <w:r>
        <w:t xml:space="preserve"> работоспособности</w:t>
      </w:r>
      <w:r w:rsidR="00D81407">
        <w:t xml:space="preserve"> системы</w:t>
      </w:r>
      <w:bookmarkEnd w:id="13"/>
    </w:p>
    <w:p w14:paraId="57723E39" w14:textId="08D8A5B4" w:rsidR="00205362" w:rsidRPr="00177B9F" w:rsidRDefault="00205362" w:rsidP="00592D4B">
      <w:pPr>
        <w:spacing w:before="0"/>
        <w:rPr>
          <w:rFonts w:cs="Times New Roman"/>
        </w:rPr>
      </w:pPr>
      <w:r w:rsidRPr="00177B9F">
        <w:rPr>
          <w:rFonts w:cs="Times New Roman"/>
        </w:rPr>
        <w:t>После запуска должно открыться главное окно приложения с заголовком «</w:t>
      </w:r>
      <w:r>
        <w:rPr>
          <w:rFonts w:cs="Times New Roman"/>
        </w:rPr>
        <w:t>Крестики нолики</w:t>
      </w:r>
      <w:r w:rsidRPr="00177B9F">
        <w:rPr>
          <w:rFonts w:cs="Times New Roman"/>
        </w:rPr>
        <w:t>».</w:t>
      </w:r>
    </w:p>
    <w:p w14:paraId="54C9F9FB" w14:textId="5FE9DAB2" w:rsidR="00205362" w:rsidRPr="00177B9F" w:rsidRDefault="00205362" w:rsidP="00125425">
      <w:pPr>
        <w:pStyle w:val="a0"/>
        <w:keepLines w:val="0"/>
        <w:numPr>
          <w:ilvl w:val="0"/>
          <w:numId w:val="23"/>
        </w:numPr>
        <w:ind w:left="0" w:firstLine="851"/>
        <w:rPr>
          <w:rFonts w:cs="Times New Roman"/>
        </w:rPr>
      </w:pPr>
      <w:r>
        <w:rPr>
          <w:rFonts w:cs="Times New Roman"/>
        </w:rPr>
        <w:t>Н</w:t>
      </w:r>
      <w:r w:rsidRPr="00177B9F">
        <w:rPr>
          <w:rFonts w:cs="Times New Roman"/>
        </w:rPr>
        <w:t>а экране должны отображаться название игры, правила и кнопки «</w:t>
      </w:r>
      <w:r>
        <w:rPr>
          <w:rFonts w:cs="Times New Roman"/>
        </w:rPr>
        <w:t>Битва против игрока</w:t>
      </w:r>
      <w:r w:rsidRPr="00177B9F">
        <w:rPr>
          <w:rFonts w:cs="Times New Roman"/>
        </w:rPr>
        <w:t>»</w:t>
      </w:r>
      <w:r>
        <w:rPr>
          <w:rFonts w:cs="Times New Roman"/>
        </w:rPr>
        <w:t>, «Битва против бота», «Рекорды серий», «Правила игры» и</w:t>
      </w:r>
      <w:r w:rsidRPr="00177B9F">
        <w:rPr>
          <w:rFonts w:cs="Times New Roman"/>
        </w:rPr>
        <w:t xml:space="preserve"> «Вы</w:t>
      </w:r>
      <w:r>
        <w:rPr>
          <w:rFonts w:cs="Times New Roman"/>
        </w:rPr>
        <w:t>ход из игры</w:t>
      </w:r>
      <w:r w:rsidRPr="00177B9F">
        <w:rPr>
          <w:rFonts w:cs="Times New Roman"/>
        </w:rPr>
        <w:t>»;</w:t>
      </w:r>
    </w:p>
    <w:p w14:paraId="6387F3E3" w14:textId="069D837C" w:rsidR="00205362" w:rsidRPr="00177B9F" w:rsidRDefault="00205362" w:rsidP="00125425">
      <w:pPr>
        <w:pStyle w:val="a0"/>
        <w:keepLines w:val="0"/>
        <w:numPr>
          <w:ilvl w:val="0"/>
          <w:numId w:val="23"/>
        </w:numPr>
        <w:ind w:left="0" w:firstLine="851"/>
        <w:rPr>
          <w:rFonts w:cs="Times New Roman"/>
        </w:rPr>
      </w:pPr>
      <w:r w:rsidRPr="00177B9F">
        <w:rPr>
          <w:rFonts w:cs="Times New Roman"/>
        </w:rPr>
        <w:t>нажмите кнопку «</w:t>
      </w:r>
      <w:r>
        <w:rPr>
          <w:rFonts w:cs="Times New Roman"/>
        </w:rPr>
        <w:t>Битва против игрока</w:t>
      </w:r>
      <w:r w:rsidRPr="00177B9F">
        <w:rPr>
          <w:rFonts w:cs="Times New Roman"/>
        </w:rPr>
        <w:t>». Долж</w:t>
      </w:r>
      <w:r>
        <w:rPr>
          <w:rFonts w:cs="Times New Roman"/>
        </w:rPr>
        <w:t>ен появиться выбор количества раундов содержащий кнопки «До 1 победы», «До 3 побед» и «До 5 побед»</w:t>
      </w:r>
      <w:r w:rsidRPr="00205362">
        <w:rPr>
          <w:rFonts w:cs="Times New Roman"/>
        </w:rPr>
        <w:t>;</w:t>
      </w:r>
    </w:p>
    <w:p w14:paraId="71A44645" w14:textId="1830FAAC" w:rsidR="00205362" w:rsidRDefault="00205362" w:rsidP="00125425">
      <w:pPr>
        <w:pStyle w:val="a0"/>
        <w:keepLines w:val="0"/>
        <w:numPr>
          <w:ilvl w:val="0"/>
          <w:numId w:val="23"/>
        </w:numPr>
        <w:ind w:left="0" w:firstLine="851"/>
        <w:rPr>
          <w:rFonts w:cs="Times New Roman"/>
        </w:rPr>
      </w:pPr>
      <w:r>
        <w:rPr>
          <w:rFonts w:cs="Times New Roman"/>
        </w:rPr>
        <w:t>выберите количество раундов. Должно появиться игровое поле 3х3</w:t>
      </w:r>
      <w:r w:rsidRPr="00205362">
        <w:rPr>
          <w:rFonts w:cs="Times New Roman"/>
        </w:rPr>
        <w:t>;</w:t>
      </w:r>
    </w:p>
    <w:p w14:paraId="63E936D5" w14:textId="31A6544A" w:rsidR="00205362" w:rsidRPr="00177B9F" w:rsidRDefault="00205362" w:rsidP="00125425">
      <w:pPr>
        <w:pStyle w:val="a0"/>
        <w:keepLines w:val="0"/>
        <w:numPr>
          <w:ilvl w:val="0"/>
          <w:numId w:val="23"/>
        </w:numPr>
        <w:ind w:left="0" w:firstLine="851"/>
        <w:rPr>
          <w:rFonts w:cs="Times New Roman"/>
        </w:rPr>
      </w:pPr>
      <w:r>
        <w:rPr>
          <w:rFonts w:cs="Times New Roman"/>
        </w:rPr>
        <w:t>нажмите левую кнопку мыши по любой клетки. Должен появиться знак, соответствующий ходу</w:t>
      </w:r>
      <w:r w:rsidRPr="00205362">
        <w:rPr>
          <w:rFonts w:cs="Times New Roman"/>
        </w:rPr>
        <w:t>;</w:t>
      </w:r>
    </w:p>
    <w:p w14:paraId="4628BA1B" w14:textId="77777777" w:rsidR="00205362" w:rsidRPr="00177B9F" w:rsidRDefault="00205362" w:rsidP="00125425">
      <w:pPr>
        <w:pStyle w:val="a0"/>
        <w:keepLines w:val="0"/>
        <w:numPr>
          <w:ilvl w:val="0"/>
          <w:numId w:val="23"/>
        </w:numPr>
        <w:ind w:left="0" w:firstLine="851"/>
        <w:rPr>
          <w:rFonts w:cs="Times New Roman"/>
        </w:rPr>
      </w:pPr>
      <w:r w:rsidRPr="00177B9F">
        <w:rPr>
          <w:rFonts w:cs="Times New Roman"/>
        </w:rPr>
        <w:t>если все действия выполняются корректно и интерфейс не зависает, система считается работоспособной.</w:t>
      </w:r>
    </w:p>
    <w:p w14:paraId="196F21D9" w14:textId="77777777" w:rsidR="00205362" w:rsidRPr="00205362" w:rsidRDefault="00205362" w:rsidP="00205362"/>
    <w:p w14:paraId="5E334603" w14:textId="77777777" w:rsidR="00674C8A" w:rsidRDefault="00E61B22" w:rsidP="00674C8A">
      <w:pPr>
        <w:pStyle w:val="1"/>
      </w:pPr>
      <w:bookmarkStart w:id="14" w:name="_Toc196809291"/>
      <w:r>
        <w:lastRenderedPageBreak/>
        <w:t>О</w:t>
      </w:r>
      <w:r w:rsidR="00FC6AE0">
        <w:t>писание</w:t>
      </w:r>
      <w:r>
        <w:t xml:space="preserve"> </w:t>
      </w:r>
      <w:r w:rsidR="00674C8A">
        <w:t>операций</w:t>
      </w:r>
      <w:bookmarkEnd w:id="14"/>
    </w:p>
    <w:p w14:paraId="7011D3F4" w14:textId="1DDF982A" w:rsidR="00674C8A" w:rsidRDefault="00674C8A" w:rsidP="00674C8A">
      <w:pPr>
        <w:pStyle w:val="2"/>
        <w:rPr>
          <w:lang w:val="en-US"/>
        </w:rPr>
      </w:pPr>
      <w:bookmarkStart w:id="15" w:name="_Toc196809292"/>
      <w:r>
        <w:t>Описание выполняемых функций, задач, процедур</w:t>
      </w:r>
      <w:bookmarkEnd w:id="15"/>
    </w:p>
    <w:p w14:paraId="27884037" w14:textId="77777777" w:rsidR="00205362" w:rsidRPr="00177B9F" w:rsidRDefault="00205362" w:rsidP="00592D4B">
      <w:pPr>
        <w:spacing w:before="0"/>
      </w:pPr>
      <w:r w:rsidRPr="00177B9F">
        <w:t>При запуске программы пользователь попадает в главное меню.</w:t>
      </w:r>
    </w:p>
    <w:p w14:paraId="31144790" w14:textId="20DA6ACF" w:rsidR="00205362" w:rsidRPr="00177B9F" w:rsidRDefault="00205362" w:rsidP="00125425">
      <w:pPr>
        <w:pStyle w:val="a0"/>
        <w:keepLines w:val="0"/>
        <w:numPr>
          <w:ilvl w:val="0"/>
          <w:numId w:val="24"/>
        </w:numPr>
        <w:ind w:left="0" w:firstLine="851"/>
      </w:pPr>
      <w:r w:rsidRPr="00177B9F">
        <w:t>Кнопка «</w:t>
      </w:r>
      <w:r>
        <w:t>Битва против игрока</w:t>
      </w:r>
      <w:r w:rsidRPr="00177B9F">
        <w:t>»</w:t>
      </w:r>
      <w:r>
        <w:t xml:space="preserve"> и «Битва против бота»</w:t>
      </w:r>
      <w:r w:rsidRPr="00177B9F">
        <w:t>:</w:t>
      </w:r>
      <w:r>
        <w:t xml:space="preserve"> создает меню выбора количества раундов в игре с кнопкам «До 1 победы», «До 3 побед» и «До 5 побед», после выбора количества раундов </w:t>
      </w:r>
      <w:r w:rsidR="005504B2">
        <w:t>очищается экран, создается новое игровое поле и программа переводится в игровой режим</w:t>
      </w:r>
      <w:r>
        <w:t>;</w:t>
      </w:r>
    </w:p>
    <w:p w14:paraId="720A2106" w14:textId="01F9169C" w:rsidR="00205362" w:rsidRPr="005504B2" w:rsidRDefault="00205362" w:rsidP="00125425">
      <w:pPr>
        <w:pStyle w:val="a0"/>
        <w:keepLines w:val="0"/>
        <w:numPr>
          <w:ilvl w:val="0"/>
          <w:numId w:val="24"/>
        </w:numPr>
        <w:ind w:left="0" w:firstLine="851"/>
      </w:pPr>
      <w:r w:rsidRPr="00177B9F">
        <w:t>Кнопка «</w:t>
      </w:r>
      <w:r>
        <w:t>Рекорды серий</w:t>
      </w:r>
      <w:r w:rsidRPr="00177B9F">
        <w:t xml:space="preserve">»: </w:t>
      </w:r>
      <w:r>
        <w:t>о</w:t>
      </w:r>
      <w:r w:rsidR="005504B2">
        <w:t>чищает экран, появляется поле с количеством побед определенного знака в играх против игрока и против бота</w:t>
      </w:r>
      <w:r w:rsidR="005504B2" w:rsidRPr="005504B2">
        <w:t>;</w:t>
      </w:r>
    </w:p>
    <w:p w14:paraId="1D980BF1" w14:textId="0896663E" w:rsidR="005504B2" w:rsidRPr="005504B2" w:rsidRDefault="005504B2" w:rsidP="00125425">
      <w:pPr>
        <w:pStyle w:val="a0"/>
        <w:keepLines w:val="0"/>
        <w:numPr>
          <w:ilvl w:val="0"/>
          <w:numId w:val="24"/>
        </w:numPr>
        <w:ind w:left="0" w:firstLine="851"/>
      </w:pPr>
      <w:r>
        <w:t>Кнопка «Правила игры»</w:t>
      </w:r>
      <w:r w:rsidRPr="005504B2">
        <w:t xml:space="preserve">: </w:t>
      </w:r>
      <w:r>
        <w:t>очищает экран, появляется поле с правилами игры</w:t>
      </w:r>
      <w:r w:rsidRPr="005504B2">
        <w:t>;</w:t>
      </w:r>
    </w:p>
    <w:p w14:paraId="154AC2E2" w14:textId="24F29156" w:rsidR="005504B2" w:rsidRPr="00177B9F" w:rsidRDefault="005504B2" w:rsidP="00125425">
      <w:pPr>
        <w:pStyle w:val="a0"/>
        <w:keepLines w:val="0"/>
        <w:numPr>
          <w:ilvl w:val="0"/>
          <w:numId w:val="24"/>
        </w:numPr>
        <w:ind w:left="0" w:firstLine="851"/>
      </w:pPr>
      <w:r>
        <w:t>Кнопка «Выход из игры»</w:t>
      </w:r>
      <w:r w:rsidRPr="005504B2">
        <w:t xml:space="preserve">: </w:t>
      </w:r>
      <w:r>
        <w:t>завершает работу приложения.</w:t>
      </w:r>
    </w:p>
    <w:p w14:paraId="09A1C87D" w14:textId="77777777" w:rsidR="00205362" w:rsidRPr="008E3927" w:rsidRDefault="00205362" w:rsidP="00205362">
      <w:pPr>
        <w:spacing w:before="0"/>
        <w:ind w:firstLine="709"/>
      </w:pPr>
      <w:r w:rsidRPr="008E3927">
        <w:t>В игровом режиме доступны следующие действия</w:t>
      </w:r>
      <w:r>
        <w:t>:</w:t>
      </w:r>
    </w:p>
    <w:p w14:paraId="1E9506B4" w14:textId="01565A70" w:rsidR="00205362" w:rsidRPr="008E3927" w:rsidRDefault="005504B2" w:rsidP="00125425">
      <w:pPr>
        <w:pStyle w:val="a0"/>
        <w:keepLines w:val="0"/>
        <w:numPr>
          <w:ilvl w:val="0"/>
          <w:numId w:val="24"/>
        </w:numPr>
        <w:ind w:left="0" w:firstLine="851"/>
      </w:pPr>
      <w:r>
        <w:t>постановка знаков в выбранную клетку</w:t>
      </w:r>
      <w:r w:rsidR="00205362">
        <w:t>;</w:t>
      </w:r>
    </w:p>
    <w:p w14:paraId="21AD5A3D" w14:textId="0AF558C4" w:rsidR="00205362" w:rsidRPr="008E3927" w:rsidRDefault="00205362" w:rsidP="00125425">
      <w:pPr>
        <w:pStyle w:val="a0"/>
        <w:keepLines w:val="0"/>
        <w:numPr>
          <w:ilvl w:val="0"/>
          <w:numId w:val="24"/>
        </w:numPr>
        <w:ind w:left="0" w:firstLine="851"/>
      </w:pPr>
      <w:r>
        <w:t>о</w:t>
      </w:r>
      <w:r w:rsidRPr="008E3927">
        <w:t>бновление счета:</w:t>
      </w:r>
      <w:r w:rsidR="005504B2">
        <w:t xml:space="preserve"> при победе в раунде добавляется 1 очко к победившему знаку</w:t>
      </w:r>
      <w:r>
        <w:t>;</w:t>
      </w:r>
    </w:p>
    <w:p w14:paraId="126B9B52" w14:textId="57CE7EF7" w:rsidR="00205362" w:rsidRDefault="00205362" w:rsidP="00125425">
      <w:pPr>
        <w:pStyle w:val="a0"/>
        <w:keepLines w:val="0"/>
        <w:numPr>
          <w:ilvl w:val="0"/>
          <w:numId w:val="24"/>
        </w:numPr>
        <w:ind w:left="0" w:firstLine="851"/>
      </w:pPr>
      <w:r>
        <w:t>с</w:t>
      </w:r>
      <w:r w:rsidRPr="008E3927">
        <w:t xml:space="preserve">охранение рекорда: </w:t>
      </w:r>
      <w:r w:rsidR="005504B2">
        <w:t xml:space="preserve">при победе в игре рекорд обновляется в файле </w:t>
      </w:r>
      <w:r w:rsidR="005504B2">
        <w:rPr>
          <w:lang w:val="en-US"/>
        </w:rPr>
        <w:t>records</w:t>
      </w:r>
      <w:r w:rsidRPr="008E3927">
        <w:t>.</w:t>
      </w:r>
      <w:proofErr w:type="spellStart"/>
      <w:r w:rsidRPr="008E3927">
        <w:t>json</w:t>
      </w:r>
      <w:proofErr w:type="spellEnd"/>
      <w:r>
        <w:t>;</w:t>
      </w:r>
    </w:p>
    <w:p w14:paraId="7AF3627F" w14:textId="025E0DF3" w:rsidR="005504B2" w:rsidRPr="008E3927" w:rsidRDefault="005504B2" w:rsidP="00125425">
      <w:pPr>
        <w:pStyle w:val="a0"/>
        <w:keepLines w:val="0"/>
        <w:numPr>
          <w:ilvl w:val="0"/>
          <w:numId w:val="24"/>
        </w:numPr>
        <w:ind w:left="0" w:firstLine="851"/>
      </w:pPr>
      <w:r>
        <w:t>п</w:t>
      </w:r>
      <w:r w:rsidRPr="008E3927">
        <w:t xml:space="preserve">ри </w:t>
      </w:r>
      <w:r>
        <w:t>победе одного из знаков</w:t>
      </w:r>
      <w:r w:rsidRPr="008E3927">
        <w:t xml:space="preserve"> и</w:t>
      </w:r>
      <w:r>
        <w:t>ли</w:t>
      </w:r>
      <w:r w:rsidRPr="008E3927">
        <w:t xml:space="preserve"> отсутствии возможности </w:t>
      </w:r>
      <w:r>
        <w:t>их постановки</w:t>
      </w:r>
      <w:r w:rsidRPr="008E3927">
        <w:t xml:space="preserve"> появляется окно </w:t>
      </w:r>
      <w:r>
        <w:t>с победой одного из знаков или надписью «Ничья!»</w:t>
      </w:r>
      <w:r>
        <w:rPr>
          <w:lang w:val="en-US"/>
        </w:rPr>
        <w:t>;</w:t>
      </w:r>
    </w:p>
    <w:p w14:paraId="4532655E" w14:textId="53BDE9DF" w:rsidR="00205362" w:rsidRPr="008E3927" w:rsidRDefault="00205362" w:rsidP="00125425">
      <w:pPr>
        <w:pStyle w:val="a0"/>
        <w:keepLines w:val="0"/>
        <w:numPr>
          <w:ilvl w:val="0"/>
          <w:numId w:val="24"/>
        </w:numPr>
        <w:ind w:left="0" w:firstLine="851"/>
      </w:pPr>
      <w:r>
        <w:t>к</w:t>
      </w:r>
      <w:r w:rsidRPr="008E3927">
        <w:t xml:space="preserve">нопка «Новая </w:t>
      </w:r>
      <w:r w:rsidR="005504B2">
        <w:t>серия</w:t>
      </w:r>
      <w:r w:rsidRPr="008E3927">
        <w:t xml:space="preserve">»: обнуляет счет и </w:t>
      </w:r>
      <w:r w:rsidR="005504B2">
        <w:t>перекидывает на поле с выбором количества раундов</w:t>
      </w:r>
      <w:r>
        <w:t>;</w:t>
      </w:r>
    </w:p>
    <w:p w14:paraId="73BD92E3" w14:textId="7D7B6852" w:rsidR="00205362" w:rsidRPr="00205362" w:rsidRDefault="00205362" w:rsidP="00125425">
      <w:pPr>
        <w:pStyle w:val="a0"/>
        <w:keepLines w:val="0"/>
        <w:numPr>
          <w:ilvl w:val="0"/>
          <w:numId w:val="24"/>
        </w:numPr>
        <w:ind w:left="0" w:firstLine="851"/>
      </w:pPr>
      <w:r>
        <w:t>к</w:t>
      </w:r>
      <w:r w:rsidRPr="008E3927">
        <w:t>нопка «</w:t>
      </w:r>
      <w:r w:rsidR="005504B2">
        <w:t>В г</w:t>
      </w:r>
      <w:r w:rsidRPr="008E3927">
        <w:t>лавное меню»: возвращает пользователя на стартовый экран</w:t>
      </w:r>
      <w:r w:rsidR="005504B2">
        <w:t>.</w:t>
      </w:r>
    </w:p>
    <w:p w14:paraId="6F386A55" w14:textId="77777777" w:rsidR="00D81407" w:rsidRPr="00592D4B" w:rsidRDefault="00674C8A" w:rsidP="00D81407">
      <w:pPr>
        <w:pStyle w:val="2"/>
      </w:pPr>
      <w:bookmarkStart w:id="16" w:name="_Toc196809293"/>
      <w:r>
        <w:t xml:space="preserve">Описание операций </w:t>
      </w:r>
      <w:r w:rsidR="00D00144">
        <w:t>технологического процесса обработки данных</w:t>
      </w:r>
      <w:bookmarkEnd w:id="16"/>
    </w:p>
    <w:p w14:paraId="031B4786" w14:textId="77777777" w:rsidR="009E50DE" w:rsidRPr="00BF43F1" w:rsidRDefault="009E50DE" w:rsidP="009E50DE">
      <w:pPr>
        <w:spacing w:before="0"/>
        <w:ind w:firstLine="709"/>
      </w:pPr>
      <w:r w:rsidRPr="00BF43F1">
        <w:t xml:space="preserve">Программа работает в цикле событий библиотеки </w:t>
      </w:r>
      <w:proofErr w:type="spellStart"/>
      <w:r w:rsidRPr="00BF43F1">
        <w:t>tkinter</w:t>
      </w:r>
      <w:proofErr w:type="spellEnd"/>
      <w:r w:rsidRPr="00BF43F1">
        <w:t>:</w:t>
      </w:r>
    </w:p>
    <w:p w14:paraId="64E5CA5B" w14:textId="40689EB7" w:rsidR="009E50DE" w:rsidRDefault="009E50DE" w:rsidP="009E50DE">
      <w:pPr>
        <w:pStyle w:val="a0"/>
        <w:numPr>
          <w:ilvl w:val="2"/>
          <w:numId w:val="22"/>
        </w:numPr>
        <w:tabs>
          <w:tab w:val="clear" w:pos="2160"/>
        </w:tabs>
        <w:ind w:left="0" w:firstLine="709"/>
      </w:pPr>
      <w:r>
        <w:t>ожидание ввода: система ожидает нажатия пользователем на одну из ячеек игрового поля;</w:t>
      </w:r>
    </w:p>
    <w:p w14:paraId="6F1EBCFD" w14:textId="2835CF61" w:rsidR="009E50DE" w:rsidRDefault="009E50DE" w:rsidP="009E50DE">
      <w:pPr>
        <w:pStyle w:val="a0"/>
        <w:numPr>
          <w:ilvl w:val="2"/>
          <w:numId w:val="22"/>
        </w:numPr>
        <w:tabs>
          <w:tab w:val="clear" w:pos="2160"/>
        </w:tabs>
        <w:ind w:left="0" w:firstLine="709"/>
      </w:pPr>
      <w:r>
        <w:t>обработка нажатия: при нажатии на кнопку вызывается функция выполнения хода, в которую передается индекс выбранной ячейки;</w:t>
      </w:r>
    </w:p>
    <w:p w14:paraId="6A5D864C" w14:textId="2DC8101C" w:rsidR="009E50DE" w:rsidRDefault="009E50DE" w:rsidP="009E50DE">
      <w:pPr>
        <w:pStyle w:val="a0"/>
        <w:numPr>
          <w:ilvl w:val="2"/>
          <w:numId w:val="22"/>
        </w:numPr>
        <w:tabs>
          <w:tab w:val="clear" w:pos="2160"/>
        </w:tabs>
        <w:ind w:left="0" w:firstLine="709"/>
      </w:pPr>
      <w:r>
        <w:t>Логика хода:</w:t>
      </w:r>
    </w:p>
    <w:p w14:paraId="16BADC6A" w14:textId="760F30C1" w:rsidR="009E50DE" w:rsidRDefault="009E50DE" w:rsidP="009E50DE">
      <w:pPr>
        <w:pStyle w:val="a0"/>
        <w:numPr>
          <w:ilvl w:val="0"/>
          <w:numId w:val="28"/>
        </w:numPr>
        <w:ind w:hanging="862"/>
      </w:pPr>
      <w:r>
        <w:t>проверяется доступность выбранной ячейки и статус активности игры;</w:t>
      </w:r>
    </w:p>
    <w:p w14:paraId="27AC85FE" w14:textId="0827F4F3" w:rsidR="009E50DE" w:rsidRDefault="009E50DE" w:rsidP="009E50DE">
      <w:pPr>
        <w:pStyle w:val="a0"/>
        <w:numPr>
          <w:ilvl w:val="0"/>
          <w:numId w:val="28"/>
        </w:numPr>
        <w:ind w:hanging="862"/>
      </w:pPr>
      <w:r>
        <w:t>в игровое поле записывается символ текущего ходящего игрока (</w:t>
      </w:r>
      <w:r>
        <w:rPr>
          <w:rFonts w:ascii="Segoe UI Emoji" w:hAnsi="Segoe UI Emoji" w:cs="Segoe UI Emoji"/>
          <w:lang w:val="en-US"/>
        </w:rPr>
        <w:t>X</w:t>
      </w:r>
      <w:r>
        <w:t xml:space="preserve"> </w:t>
      </w:r>
      <w:r w:rsidRPr="009E50DE">
        <w:rPr>
          <w:rFonts w:cs="Times New Roman"/>
        </w:rPr>
        <w:t>или</w:t>
      </w:r>
      <w:r>
        <w:t xml:space="preserve"> </w:t>
      </w:r>
      <w:r w:rsidRPr="009E50DE">
        <w:rPr>
          <w:rFonts w:ascii="Segoe UI Emoji" w:hAnsi="Segoe UI Emoji" w:cs="Segoe UI Emoji"/>
        </w:rPr>
        <w:t>0</w:t>
      </w:r>
      <w:r>
        <w:t>);</w:t>
      </w:r>
    </w:p>
    <w:p w14:paraId="46A1CADE" w14:textId="6953F135" w:rsidR="009E50DE" w:rsidRDefault="009E50DE" w:rsidP="009E50DE">
      <w:pPr>
        <w:pStyle w:val="a0"/>
        <w:numPr>
          <w:ilvl w:val="0"/>
          <w:numId w:val="28"/>
        </w:numPr>
        <w:ind w:left="0" w:firstLine="709"/>
      </w:pPr>
      <w:r>
        <w:t>если активирован режим против бота и наступает его очередь, ячейка выбирается по приоритету алгоритма (победа, блокировка, центр или случайное пустое место);</w:t>
      </w:r>
    </w:p>
    <w:p w14:paraId="71DCBD4D" w14:textId="0566E1EF" w:rsidR="009E50DE" w:rsidRDefault="009E50DE" w:rsidP="009E50DE">
      <w:pPr>
        <w:pStyle w:val="a0"/>
        <w:numPr>
          <w:ilvl w:val="0"/>
          <w:numId w:val="28"/>
        </w:numPr>
        <w:ind w:hanging="862"/>
      </w:pPr>
      <w:r>
        <w:t>управление и право следующего действия передаются оппоненту.</w:t>
      </w:r>
    </w:p>
    <w:p w14:paraId="3C572EAE" w14:textId="46369737" w:rsidR="009E50DE" w:rsidRDefault="009E50DE" w:rsidP="00125425">
      <w:pPr>
        <w:pStyle w:val="a0"/>
        <w:numPr>
          <w:ilvl w:val="2"/>
          <w:numId w:val="22"/>
        </w:numPr>
        <w:tabs>
          <w:tab w:val="clear" w:pos="2160"/>
          <w:tab w:val="num" w:pos="1985"/>
        </w:tabs>
        <w:ind w:left="0" w:firstLine="709"/>
      </w:pPr>
      <w:r>
        <w:t>отрисовка: интерфейс обновляется: на нажатой кнопке отображается символ игрока, сама кнопка блокируется, а также обновляются текстовые метки текущего хода и счета серии;</w:t>
      </w:r>
    </w:p>
    <w:p w14:paraId="77A69EDA" w14:textId="77777777" w:rsidR="009E50DE" w:rsidRDefault="009E50DE" w:rsidP="009E50DE"/>
    <w:p w14:paraId="004C1DAE" w14:textId="36DC2CFF" w:rsidR="009E50DE" w:rsidRPr="009E50DE" w:rsidRDefault="009E50DE" w:rsidP="009E50DE">
      <w:pPr>
        <w:pStyle w:val="a0"/>
        <w:numPr>
          <w:ilvl w:val="0"/>
          <w:numId w:val="22"/>
        </w:numPr>
        <w:tabs>
          <w:tab w:val="clear" w:pos="720"/>
          <w:tab w:val="num" w:pos="851"/>
        </w:tabs>
        <w:ind w:left="0" w:firstLine="709"/>
      </w:pPr>
      <w:r>
        <w:t>проверка конца игры: после каждого действия игровое поле проверяется на сбор победной линии из 3-х знаков по горизонтали, вертикали или диагонали, либо на заполненность всех клеток при ничьей. Если раунд или серия завершены, игра переходит на экран результатов.</w:t>
      </w:r>
    </w:p>
    <w:p w14:paraId="6B9EA7BE" w14:textId="33436134" w:rsidR="00D81407" w:rsidRDefault="00D81407" w:rsidP="00D81407">
      <w:pPr>
        <w:pStyle w:val="2"/>
      </w:pPr>
      <w:bookmarkStart w:id="17" w:name="_Toc196809294"/>
      <w:r>
        <w:t>Взаимодействие с интерфейсом</w:t>
      </w:r>
      <w:bookmarkEnd w:id="17"/>
    </w:p>
    <w:p w14:paraId="28B5FE93" w14:textId="6584A585" w:rsidR="009E50DE" w:rsidRDefault="009E50DE" w:rsidP="00592D4B">
      <w:pPr>
        <w:spacing w:before="0"/>
        <w:rPr>
          <w:rFonts w:cs="Times New Roman"/>
        </w:rPr>
      </w:pPr>
      <w:r w:rsidRPr="006067BB">
        <w:rPr>
          <w:rFonts w:cs="Times New Roman"/>
        </w:rPr>
        <w:t xml:space="preserve">Взаимодействие пользователя с программой осуществляется посредством графического интерфейса, который реагирует на ввод </w:t>
      </w:r>
      <w:r w:rsidR="004C04D7">
        <w:rPr>
          <w:rFonts w:cs="Times New Roman"/>
        </w:rPr>
        <w:t>с</w:t>
      </w:r>
      <w:r w:rsidRPr="006067BB">
        <w:rPr>
          <w:rFonts w:cs="Times New Roman"/>
        </w:rPr>
        <w:t xml:space="preserve"> мыши. Все элементы управления расположены на экране и имеют интуитивно понятные текстовые обозначения.</w:t>
      </w:r>
    </w:p>
    <w:p w14:paraId="3FDE14E4" w14:textId="77777777" w:rsidR="004C04D7" w:rsidRPr="006067BB" w:rsidRDefault="004C04D7" w:rsidP="004C04D7">
      <w:pPr>
        <w:pStyle w:val="3"/>
        <w:keepNext w:val="0"/>
        <w:keepLines w:val="0"/>
        <w:spacing w:before="0"/>
        <w:ind w:firstLine="709"/>
      </w:pPr>
      <w:r>
        <w:t>Стартовое</w:t>
      </w:r>
      <w:r w:rsidRPr="006067BB">
        <w:t xml:space="preserve"> окно</w:t>
      </w:r>
    </w:p>
    <w:p w14:paraId="431B3133" w14:textId="4D8F122E" w:rsidR="004C04D7" w:rsidRDefault="004C04D7" w:rsidP="004C04D7">
      <w:pPr>
        <w:spacing w:before="0"/>
        <w:ind w:firstLine="709"/>
      </w:pPr>
      <w:r w:rsidRPr="006067BB">
        <w:t xml:space="preserve">При запуске приложения пользователь </w:t>
      </w:r>
      <w:r>
        <w:t>видит в</w:t>
      </w:r>
      <w:r w:rsidRPr="006067BB">
        <w:t xml:space="preserve"> </w:t>
      </w:r>
      <w:r>
        <w:t>верхней</w:t>
      </w:r>
      <w:r w:rsidRPr="006067BB">
        <w:t xml:space="preserve"> части окна располагается крупный заголовок с названием игры</w:t>
      </w:r>
      <w:r>
        <w:t>.</w:t>
      </w:r>
    </w:p>
    <w:p w14:paraId="053B37BD" w14:textId="53CB9258" w:rsidR="004C04D7" w:rsidRDefault="004C04D7" w:rsidP="004C04D7">
      <w:pPr>
        <w:spacing w:before="0"/>
        <w:ind w:firstLine="709"/>
      </w:pPr>
      <w:r w:rsidRPr="006067BB">
        <w:t xml:space="preserve">В </w:t>
      </w:r>
      <w:r>
        <w:t>центральной</w:t>
      </w:r>
      <w:r w:rsidRPr="006067BB">
        <w:t xml:space="preserve"> части экрана находятся основные кнопки управления</w:t>
      </w:r>
      <w:r>
        <w:t>:</w:t>
      </w:r>
      <w:r w:rsidRPr="006067BB">
        <w:t xml:space="preserve"> </w:t>
      </w:r>
    </w:p>
    <w:p w14:paraId="3BB73B78" w14:textId="77777777" w:rsidR="004C04D7" w:rsidRPr="00177B9F" w:rsidRDefault="004C04D7" w:rsidP="004C04D7">
      <w:pPr>
        <w:pStyle w:val="a0"/>
        <w:keepLines w:val="0"/>
        <w:numPr>
          <w:ilvl w:val="0"/>
          <w:numId w:val="24"/>
        </w:numPr>
        <w:ind w:left="0" w:firstLine="709"/>
      </w:pPr>
      <w:r w:rsidRPr="00177B9F">
        <w:t>Кнопка «</w:t>
      </w:r>
      <w:r>
        <w:t>Битва против игрока</w:t>
      </w:r>
      <w:r w:rsidRPr="00177B9F">
        <w:t>»</w:t>
      </w:r>
      <w:r>
        <w:t xml:space="preserve"> и «Битва против бота»</w:t>
      </w:r>
      <w:r w:rsidRPr="00177B9F">
        <w:t>:</w:t>
      </w:r>
      <w:r>
        <w:t xml:space="preserve"> создает меню выбора количества раундов в игре с кнопкам «До 1 победы», «До 3 побед» и «До 5 побед», после выбора количества раундов очищается экран, создается новое игровое поле и программа переводится в игровой режим;</w:t>
      </w:r>
    </w:p>
    <w:p w14:paraId="7F714DDF" w14:textId="77777777" w:rsidR="004C04D7" w:rsidRPr="005504B2" w:rsidRDefault="004C04D7" w:rsidP="004C04D7">
      <w:pPr>
        <w:pStyle w:val="a0"/>
        <w:keepLines w:val="0"/>
        <w:numPr>
          <w:ilvl w:val="0"/>
          <w:numId w:val="24"/>
        </w:numPr>
        <w:ind w:left="0" w:firstLine="709"/>
      </w:pPr>
      <w:r w:rsidRPr="00177B9F">
        <w:t>Кнопка «</w:t>
      </w:r>
      <w:r>
        <w:t>Рекорды серий</w:t>
      </w:r>
      <w:r w:rsidRPr="00177B9F">
        <w:t xml:space="preserve">»: </w:t>
      </w:r>
      <w:r>
        <w:t>очищает экран, появляется поле с количеством побед определенного знака в играх против игрока и против бота</w:t>
      </w:r>
      <w:r w:rsidRPr="005504B2">
        <w:t>;</w:t>
      </w:r>
    </w:p>
    <w:p w14:paraId="38C557B4" w14:textId="77777777" w:rsidR="004C04D7" w:rsidRPr="005504B2" w:rsidRDefault="004C04D7" w:rsidP="004C04D7">
      <w:pPr>
        <w:pStyle w:val="a0"/>
        <w:keepLines w:val="0"/>
        <w:numPr>
          <w:ilvl w:val="0"/>
          <w:numId w:val="24"/>
        </w:numPr>
        <w:ind w:left="0" w:firstLine="709"/>
      </w:pPr>
      <w:r>
        <w:t>Кнопка «Правила игры»</w:t>
      </w:r>
      <w:r w:rsidRPr="005504B2">
        <w:t xml:space="preserve">: </w:t>
      </w:r>
      <w:r>
        <w:t>очищает экран, появляется поле с правилами игры</w:t>
      </w:r>
      <w:r w:rsidRPr="005504B2">
        <w:t>;</w:t>
      </w:r>
    </w:p>
    <w:p w14:paraId="05C25941" w14:textId="77777777" w:rsidR="004C04D7" w:rsidRPr="00177B9F" w:rsidRDefault="004C04D7" w:rsidP="004C04D7">
      <w:pPr>
        <w:pStyle w:val="a0"/>
        <w:keepLines w:val="0"/>
        <w:numPr>
          <w:ilvl w:val="0"/>
          <w:numId w:val="24"/>
        </w:numPr>
        <w:ind w:left="0" w:firstLine="709"/>
      </w:pPr>
      <w:r>
        <w:t>Кнопка «Выход из игры»</w:t>
      </w:r>
      <w:r w:rsidRPr="005504B2">
        <w:t xml:space="preserve">: </w:t>
      </w:r>
      <w:r>
        <w:t>завершает работу приложения.</w:t>
      </w:r>
    </w:p>
    <w:p w14:paraId="69970F4F" w14:textId="77777777" w:rsidR="004C04D7" w:rsidRPr="009023BE" w:rsidRDefault="004C04D7" w:rsidP="004C04D7">
      <w:pPr>
        <w:spacing w:before="0"/>
        <w:ind w:firstLine="709"/>
      </w:pPr>
      <w:r>
        <w:t>Стартовое</w:t>
      </w:r>
      <w:r w:rsidRPr="009023BE">
        <w:t xml:space="preserve"> </w:t>
      </w:r>
      <w:r>
        <w:t>окно</w:t>
      </w:r>
      <w:r w:rsidRPr="009023BE">
        <w:t xml:space="preserve"> игры представлен на рисунке 1.</w:t>
      </w:r>
    </w:p>
    <w:p w14:paraId="130C34E9" w14:textId="7900AD3E" w:rsidR="004C04D7" w:rsidRDefault="004C04D7" w:rsidP="004C04D7">
      <w:pPr>
        <w:spacing w:before="0"/>
        <w:ind w:firstLine="709"/>
        <w:jc w:val="center"/>
        <w:rPr>
          <w:rFonts w:cs="Times New Roman"/>
        </w:rPr>
      </w:pPr>
      <w:r w:rsidRPr="004C04D7">
        <w:rPr>
          <w:rFonts w:cs="Times New Roman"/>
          <w:noProof/>
        </w:rPr>
        <w:drawing>
          <wp:inline distT="0" distB="0" distL="0" distR="0" wp14:anchorId="2A032467" wp14:editId="7354CCAE">
            <wp:extent cx="2600325" cy="3294617"/>
            <wp:effectExtent l="0" t="0" r="0" b="1270"/>
            <wp:docPr id="112216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62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3992" cy="331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D8D8" w14:textId="5944E351" w:rsidR="004C04D7" w:rsidRDefault="004C04D7" w:rsidP="004C04D7">
      <w:pPr>
        <w:spacing w:before="0"/>
        <w:ind w:firstLine="709"/>
        <w:jc w:val="center"/>
        <w:rPr>
          <w:rFonts w:cs="Times New Roman"/>
        </w:rPr>
      </w:pPr>
      <w:r>
        <w:rPr>
          <w:rFonts w:cs="Times New Roman"/>
        </w:rPr>
        <w:t xml:space="preserve">Рисунок 1 - </w:t>
      </w:r>
      <w:r>
        <w:t>Главный экран игры</w:t>
      </w:r>
    </w:p>
    <w:p w14:paraId="64D6CAA9" w14:textId="77777777" w:rsidR="004C04D7" w:rsidRDefault="004C04D7" w:rsidP="004C04D7">
      <w:pPr>
        <w:pStyle w:val="3"/>
        <w:keepNext w:val="0"/>
        <w:keepLines w:val="0"/>
        <w:spacing w:before="0"/>
        <w:ind w:firstLine="709"/>
      </w:pPr>
      <w:r w:rsidRPr="008F41C5">
        <w:lastRenderedPageBreak/>
        <w:t>Игровое окно</w:t>
      </w:r>
    </w:p>
    <w:p w14:paraId="3ACCC8EC" w14:textId="6AC72D09" w:rsidR="004C04D7" w:rsidRDefault="004C04D7" w:rsidP="004C04D7">
      <w:r>
        <w:t>После старта игры открывается основной интерфейс, где происходит игровой процесс.</w:t>
      </w:r>
    </w:p>
    <w:p w14:paraId="33595D92" w14:textId="51AE020A" w:rsidR="004C04D7" w:rsidRDefault="004C04D7" w:rsidP="004C04D7">
      <w:r>
        <w:t>В верхней части экрана расположена информационная панель, на которой в режиме реального времени отображаются два важных показателя: текущий счет серии матчей, получающийся из результатов сыгранных раундов, и целевое количество побед, необходимое для завершения текущей серии. Чуть ниже находится текстовый индикатор, напоминающий, какой знак (крестик или нолик) совершает ход в данный момент.</w:t>
      </w:r>
    </w:p>
    <w:p w14:paraId="4B244CF4" w14:textId="1B910AA2" w:rsidR="004C04D7" w:rsidRDefault="004C04D7" w:rsidP="004C04D7">
      <w:r>
        <w:t>Центральную часть окна занимает игровое поле, представляющее собой сетку из девяти клеток, расположенных в три ряда и три колонки. Изначально это поле является полностью пустым.</w:t>
      </w:r>
    </w:p>
    <w:p w14:paraId="53C33353" w14:textId="2651A9E4" w:rsidR="004C04D7" w:rsidRDefault="004C04D7" w:rsidP="004C04D7">
      <w:r>
        <w:t>В нижней части интерфейса находится панель управления состоянием игры:</w:t>
      </w:r>
    </w:p>
    <w:p w14:paraId="2538EE62" w14:textId="25EF5CC8" w:rsidR="004C04D7" w:rsidRDefault="004C04D7" w:rsidP="004C04D7">
      <w:r>
        <w:t>«Выход в меню» полностью сбрасывает текущий прогресс и возвращает пользователя на стартовое окно.</w:t>
      </w:r>
    </w:p>
    <w:p w14:paraId="236CD515" w14:textId="141DEA3E" w:rsidR="004C04D7" w:rsidRDefault="004C04D7" w:rsidP="004C04D7">
      <w:r>
        <w:t>Игровое окно представлено на рисунке 2.</w:t>
      </w:r>
    </w:p>
    <w:p w14:paraId="03130125" w14:textId="38212048" w:rsidR="004C04D7" w:rsidRDefault="004C04D7" w:rsidP="004C04D7">
      <w:pPr>
        <w:jc w:val="center"/>
      </w:pPr>
      <w:r w:rsidRPr="004C04D7">
        <w:rPr>
          <w:noProof/>
        </w:rPr>
        <w:drawing>
          <wp:inline distT="0" distB="0" distL="0" distR="0" wp14:anchorId="69E02D5D" wp14:editId="5839465D">
            <wp:extent cx="3753374" cy="4772691"/>
            <wp:effectExtent l="0" t="0" r="0" b="8890"/>
            <wp:docPr id="1461888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88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7602" w14:textId="42D17F0E" w:rsidR="004C04D7" w:rsidRDefault="004C04D7" w:rsidP="004C04D7">
      <w:pPr>
        <w:jc w:val="center"/>
      </w:pPr>
      <w:r>
        <w:t xml:space="preserve">Рисунок 2 - </w:t>
      </w:r>
      <w:r w:rsidRPr="008F41C5">
        <w:t>Игровое окно</w:t>
      </w:r>
    </w:p>
    <w:p w14:paraId="5270AA59" w14:textId="77777777" w:rsidR="004C04D7" w:rsidRDefault="004C04D7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3EE2E1E6" w14:textId="7C5D1AAC" w:rsidR="004C04D7" w:rsidRDefault="004C04D7" w:rsidP="004C04D7">
      <w:pPr>
        <w:pStyle w:val="3"/>
      </w:pPr>
      <w:r>
        <w:lastRenderedPageBreak/>
        <w:t>Окно завершения игры</w:t>
      </w:r>
    </w:p>
    <w:p w14:paraId="34877ED8" w14:textId="77777777" w:rsidR="004C04D7" w:rsidRPr="004C04D7" w:rsidRDefault="004C04D7" w:rsidP="004C04D7">
      <w:r w:rsidRPr="004C04D7">
        <w:t>Если в результате ходов на игровом поле собирается победная линия или полностью заполняются все ячейки при отсутствии выигрышных комбинаций, программа автоматически останавливает текущий игровой раунд. На экране появляется диалоговое окно с результатами партии.</w:t>
      </w:r>
    </w:p>
    <w:p w14:paraId="4D19EDAC" w14:textId="7D315918" w:rsidR="004C04D7" w:rsidRPr="004C04D7" w:rsidRDefault="004C04D7" w:rsidP="004C04D7">
      <w:r w:rsidRPr="004C04D7">
        <w:t>Окно содержит сообщение о завершении раунда («</w:t>
      </w:r>
      <w:r>
        <w:t xml:space="preserve">Игрок </w:t>
      </w:r>
      <w:r>
        <w:rPr>
          <w:lang w:val="en-US"/>
        </w:rPr>
        <w:t>X</w:t>
      </w:r>
      <w:r>
        <w:t xml:space="preserve"> выиграл серию</w:t>
      </w:r>
      <w:r w:rsidRPr="004C04D7">
        <w:t>!</w:t>
      </w:r>
      <w:r w:rsidRPr="004C04D7">
        <w:rPr>
          <w:rFonts w:cs="Times New Roman"/>
        </w:rPr>
        <w:t>»</w:t>
      </w:r>
      <w:r w:rsidRPr="004C04D7">
        <w:t xml:space="preserve">, </w:t>
      </w:r>
      <w:r w:rsidRPr="004C04D7">
        <w:rPr>
          <w:rFonts w:cs="Times New Roman"/>
        </w:rPr>
        <w:t>«</w:t>
      </w:r>
      <w:r>
        <w:t xml:space="preserve">Игрок </w:t>
      </w:r>
      <w:r>
        <w:rPr>
          <w:lang w:val="en-US"/>
        </w:rPr>
        <w:t>O</w:t>
      </w:r>
      <w:r w:rsidRPr="004C04D7">
        <w:t xml:space="preserve"> </w:t>
      </w:r>
      <w:r>
        <w:t>выиграл серию</w:t>
      </w:r>
      <w:r w:rsidRPr="004C04D7">
        <w:t>!» или «Ничья!»), а также две управляющие кнопки:</w:t>
      </w:r>
    </w:p>
    <w:p w14:paraId="76BFCB14" w14:textId="087A5AF0" w:rsidR="004C04D7" w:rsidRPr="004C04D7" w:rsidRDefault="004C04D7" w:rsidP="009B16C1">
      <w:pPr>
        <w:numPr>
          <w:ilvl w:val="0"/>
          <w:numId w:val="33"/>
        </w:numPr>
        <w:tabs>
          <w:tab w:val="clear" w:pos="720"/>
          <w:tab w:val="num" w:pos="1276"/>
        </w:tabs>
        <w:ind w:left="0" w:firstLine="851"/>
      </w:pPr>
      <w:r w:rsidRPr="004C04D7">
        <w:rPr>
          <w:b/>
          <w:bCs/>
        </w:rPr>
        <w:t>«</w:t>
      </w:r>
      <w:r w:rsidRPr="004C04D7">
        <w:t>Новая серия</w:t>
      </w:r>
      <w:r w:rsidRPr="004C04D7">
        <w:rPr>
          <w:b/>
          <w:bCs/>
        </w:rPr>
        <w:t>»</w:t>
      </w:r>
      <w:r w:rsidRPr="004C04D7">
        <w:t xml:space="preserve"> сбрасывает состояние игрового поля и запускает новую партию в рамках текущей серии;</w:t>
      </w:r>
    </w:p>
    <w:p w14:paraId="36DEB82D" w14:textId="77777777" w:rsidR="004C04D7" w:rsidRPr="004C04D7" w:rsidRDefault="004C04D7" w:rsidP="009B16C1">
      <w:pPr>
        <w:numPr>
          <w:ilvl w:val="0"/>
          <w:numId w:val="33"/>
        </w:numPr>
        <w:tabs>
          <w:tab w:val="clear" w:pos="720"/>
          <w:tab w:val="num" w:pos="1276"/>
        </w:tabs>
        <w:ind w:left="0" w:firstLine="851"/>
      </w:pPr>
      <w:r w:rsidRPr="004C04D7">
        <w:rPr>
          <w:b/>
          <w:bCs/>
        </w:rPr>
        <w:t>«</w:t>
      </w:r>
      <w:r w:rsidRPr="004C04D7">
        <w:t>В главное меню</w:t>
      </w:r>
      <w:r w:rsidRPr="004C04D7">
        <w:rPr>
          <w:b/>
          <w:bCs/>
        </w:rPr>
        <w:t>»</w:t>
      </w:r>
      <w:r w:rsidRPr="004C04D7">
        <w:t xml:space="preserve"> прерывает серию матчей и возвращает пользователя на стартовый экран приложения.</w:t>
      </w:r>
    </w:p>
    <w:p w14:paraId="194C5E35" w14:textId="77777777" w:rsidR="004C04D7" w:rsidRDefault="004C04D7" w:rsidP="004C04D7">
      <w:r w:rsidRPr="004C04D7">
        <w:t>Окно завершения игры представлено на рисунке 3.</w:t>
      </w:r>
    </w:p>
    <w:p w14:paraId="446E7BB3" w14:textId="64F2B913" w:rsidR="009B16C1" w:rsidRDefault="009B16C1" w:rsidP="009B16C1">
      <w:pPr>
        <w:jc w:val="center"/>
      </w:pPr>
      <w:r w:rsidRPr="009B16C1">
        <w:rPr>
          <w:noProof/>
        </w:rPr>
        <w:drawing>
          <wp:inline distT="0" distB="0" distL="0" distR="0" wp14:anchorId="4EB2F36E" wp14:editId="4231A185">
            <wp:extent cx="3629532" cy="4534533"/>
            <wp:effectExtent l="0" t="0" r="9525" b="0"/>
            <wp:docPr id="803959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9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3E5A" w14:textId="7A0413C0" w:rsidR="009B16C1" w:rsidRPr="004C04D7" w:rsidRDefault="009B16C1" w:rsidP="009B16C1">
      <w:pPr>
        <w:jc w:val="center"/>
      </w:pPr>
      <w:r>
        <w:t xml:space="preserve">Рисунок 3 - </w:t>
      </w:r>
      <w:r w:rsidRPr="00C74A45">
        <w:t xml:space="preserve">Окно </w:t>
      </w:r>
      <w:r>
        <w:t>завершения игры</w:t>
      </w:r>
    </w:p>
    <w:p w14:paraId="1F3FA302" w14:textId="77777777" w:rsidR="004C04D7" w:rsidRPr="004C04D7" w:rsidRDefault="004C04D7" w:rsidP="004C04D7"/>
    <w:p w14:paraId="40CD503C" w14:textId="77777777" w:rsidR="004C04D7" w:rsidRPr="004C04D7" w:rsidRDefault="004C04D7" w:rsidP="004C04D7">
      <w:pPr>
        <w:jc w:val="center"/>
      </w:pPr>
    </w:p>
    <w:p w14:paraId="4F61FE38" w14:textId="77777777" w:rsidR="004C04D7" w:rsidRPr="006067BB" w:rsidRDefault="004C04D7" w:rsidP="004C04D7">
      <w:pPr>
        <w:spacing w:before="0"/>
        <w:ind w:firstLine="709"/>
        <w:jc w:val="center"/>
        <w:rPr>
          <w:rFonts w:cs="Times New Roman"/>
        </w:rPr>
      </w:pPr>
    </w:p>
    <w:p w14:paraId="333238B3" w14:textId="77777777" w:rsidR="009E50DE" w:rsidRPr="009E50DE" w:rsidRDefault="009E50DE" w:rsidP="009E50DE"/>
    <w:p w14:paraId="092F632B" w14:textId="24E9DD0F" w:rsidR="00E61B22" w:rsidRDefault="00140D16" w:rsidP="00E61B22">
      <w:pPr>
        <w:pStyle w:val="1"/>
      </w:pPr>
      <w:bookmarkStart w:id="18" w:name="_Toc196809295"/>
      <w:r>
        <w:lastRenderedPageBreak/>
        <w:t>Аварийные ситуации</w:t>
      </w:r>
      <w:bookmarkEnd w:id="18"/>
    </w:p>
    <w:p w14:paraId="43756BA9" w14:textId="60AC81D5" w:rsidR="001D3FB1" w:rsidRDefault="00140D16" w:rsidP="001D3FB1">
      <w:pPr>
        <w:pStyle w:val="2"/>
      </w:pPr>
      <w:bookmarkStart w:id="19" w:name="_Toc196809296"/>
      <w:r>
        <w:t>Действия в случае несоблюдения условий выполнения техпроцесса</w:t>
      </w:r>
      <w:bookmarkEnd w:id="19"/>
    </w:p>
    <w:p w14:paraId="4D9DF077" w14:textId="77777777" w:rsidR="009B16C1" w:rsidRPr="008E3927" w:rsidRDefault="009B16C1" w:rsidP="00592D4B">
      <w:pPr>
        <w:spacing w:before="0"/>
      </w:pPr>
      <w:r w:rsidRPr="008E3927">
        <w:t>Если игра не запускается или работает некорректно:</w:t>
      </w:r>
    </w:p>
    <w:p w14:paraId="3F1ED5B4" w14:textId="77777777" w:rsidR="009B16C1" w:rsidRPr="00BF43F1" w:rsidRDefault="009B16C1" w:rsidP="00125425">
      <w:pPr>
        <w:pStyle w:val="a0"/>
        <w:keepLines w:val="0"/>
        <w:numPr>
          <w:ilvl w:val="0"/>
          <w:numId w:val="34"/>
        </w:numPr>
        <w:ind w:left="0" w:firstLine="851"/>
      </w:pPr>
      <w:r>
        <w:t>у</w:t>
      </w:r>
      <w:r w:rsidRPr="00BF43F1">
        <w:t>бедитесь, что установлена правильная версия Python</w:t>
      </w:r>
      <w:r>
        <w:t>;</w:t>
      </w:r>
    </w:p>
    <w:p w14:paraId="1CF93761" w14:textId="77777777" w:rsidR="009B16C1" w:rsidRPr="00BF43F1" w:rsidRDefault="009B16C1" w:rsidP="00125425">
      <w:pPr>
        <w:pStyle w:val="a0"/>
        <w:keepLines w:val="0"/>
        <w:numPr>
          <w:ilvl w:val="0"/>
          <w:numId w:val="34"/>
        </w:numPr>
        <w:ind w:left="0" w:firstLine="851"/>
      </w:pPr>
      <w:r>
        <w:t>п</w:t>
      </w:r>
      <w:r w:rsidRPr="00BF43F1">
        <w:t>роверьте, что все необходимые стандартные библиотеки доступны в вашей сборке Python</w:t>
      </w:r>
      <w:r>
        <w:t>;</w:t>
      </w:r>
    </w:p>
    <w:p w14:paraId="3563B831" w14:textId="35EF630F" w:rsidR="009B16C1" w:rsidRPr="009B16C1" w:rsidRDefault="009B16C1" w:rsidP="00125425">
      <w:pPr>
        <w:pStyle w:val="a0"/>
        <w:keepLines w:val="0"/>
        <w:numPr>
          <w:ilvl w:val="0"/>
          <w:numId w:val="34"/>
        </w:numPr>
        <w:ind w:left="0" w:firstLine="851"/>
      </w:pPr>
      <w:r>
        <w:t>у</w:t>
      </w:r>
      <w:r w:rsidRPr="00BF43F1">
        <w:t>бедитесь, что файл программы и файл рекорда находятся в одной папке</w:t>
      </w:r>
      <w:r>
        <w:t>.</w:t>
      </w:r>
    </w:p>
    <w:p w14:paraId="00EA1178" w14:textId="07B56BA1" w:rsidR="001D3FB1" w:rsidRDefault="00140D16" w:rsidP="00AA50F6">
      <w:pPr>
        <w:pStyle w:val="2"/>
      </w:pPr>
      <w:bookmarkStart w:id="20" w:name="_Toc196809297"/>
      <w:r>
        <w:t>Действия по восстановлению программы</w:t>
      </w:r>
      <w:bookmarkEnd w:id="20"/>
    </w:p>
    <w:p w14:paraId="2296BD9A" w14:textId="77777777" w:rsidR="009B16C1" w:rsidRDefault="009B16C1" w:rsidP="009B16C1">
      <w:r>
        <w:t>Сброс рекорда: если файл рекорда поврежден, удалите его. При следующем запуске или установке нового рекорда он создастся заново.</w:t>
      </w:r>
    </w:p>
    <w:p w14:paraId="1C8CD8A1" w14:textId="51E4F864" w:rsidR="009B16C1" w:rsidRPr="009B16C1" w:rsidRDefault="009B16C1" w:rsidP="009B16C1">
      <w:r>
        <w:t>Перезапуск: в случае зависания интерфейса завершите процесс Python через диспетчер задач и запустите игру повторно.</w:t>
      </w:r>
    </w:p>
    <w:p w14:paraId="1B168C65" w14:textId="29360BAC" w:rsidR="009730DA" w:rsidRDefault="00140D16" w:rsidP="009730DA">
      <w:pPr>
        <w:pStyle w:val="2"/>
      </w:pPr>
      <w:bookmarkStart w:id="21" w:name="_Toc196809298"/>
      <w:r>
        <w:t>Действия в случае обнаружения вмешательства</w:t>
      </w:r>
      <w:bookmarkEnd w:id="21"/>
    </w:p>
    <w:p w14:paraId="78A718B3" w14:textId="21CABD5A" w:rsidR="009B16C1" w:rsidRPr="009B16C1" w:rsidRDefault="009B16C1" w:rsidP="00592D4B">
      <w:pPr>
        <w:spacing w:before="0"/>
        <w:rPr>
          <w:lang w:val="en-US"/>
        </w:rPr>
      </w:pPr>
      <w:r w:rsidRPr="008E3927">
        <w:t>Программа не является сетевой и не передает данные вовне. Файл рекорда хранится в открытом текстовом формате JSON. Пользователь может вручную отредактировать файл, изменив значение "</w:t>
      </w:r>
      <w:r>
        <w:rPr>
          <w:lang w:val="en-US"/>
        </w:rPr>
        <w:t>X</w:t>
      </w:r>
      <w:r w:rsidRPr="008E3927">
        <w:t>"</w:t>
      </w:r>
      <w:r>
        <w:t xml:space="preserve"> или </w:t>
      </w:r>
      <w:r w:rsidRPr="009B16C1">
        <w:t>“0”</w:t>
      </w:r>
      <w:r w:rsidRPr="008E3927">
        <w:t>, однако это не рекомендуется, так как снижает интерес</w:t>
      </w:r>
      <w:r>
        <w:t xml:space="preserve"> игры</w:t>
      </w:r>
      <w:r w:rsidRPr="008E3927">
        <w:t>. Для возврата к честной игре просто удалите этот файл.</w:t>
      </w:r>
    </w:p>
    <w:p w14:paraId="565F00AE" w14:textId="7B64F086" w:rsidR="009730DA" w:rsidRDefault="00140D16" w:rsidP="009730DA">
      <w:pPr>
        <w:pStyle w:val="2"/>
        <w:rPr>
          <w:lang w:val="en-US"/>
        </w:rPr>
      </w:pPr>
      <w:bookmarkStart w:id="22" w:name="_Toc196809299"/>
      <w:r>
        <w:t>Действия в других аварийных ситуациях</w:t>
      </w:r>
      <w:bookmarkEnd w:id="22"/>
    </w:p>
    <w:p w14:paraId="597F3CD1" w14:textId="77777777" w:rsidR="009B16C1" w:rsidRDefault="009B16C1" w:rsidP="00592D4B">
      <w:pPr>
        <w:spacing w:before="0"/>
      </w:pPr>
      <w:r>
        <w:t>Ошибка отображения графики: убедитесь, что разрешение экрана соответствует минимальным требованиям. Попробуйте изменить масштаб интерфейса в настройках ОС.</w:t>
      </w:r>
    </w:p>
    <w:p w14:paraId="014CF273" w14:textId="77777777" w:rsidR="009B16C1" w:rsidRPr="008E3927" w:rsidRDefault="009B16C1" w:rsidP="00125425">
      <w:pPr>
        <w:spacing w:before="0"/>
      </w:pPr>
      <w:r>
        <w:t>Не сохраняются рекорды: проверьте, не заблокирован ли доступ на запись в папку с игрой антивирусным ПО или правами администратора. Запустите игру от имени администратора или переместите папку с игрой в директорию пользователя.</w:t>
      </w:r>
    </w:p>
    <w:p w14:paraId="46DE4EBB" w14:textId="77777777" w:rsidR="009B16C1" w:rsidRPr="009B16C1" w:rsidRDefault="009B16C1" w:rsidP="009B16C1"/>
    <w:p w14:paraId="7B2062F0" w14:textId="090ADD84" w:rsidR="00127A5A" w:rsidRDefault="00140D16" w:rsidP="00127A5A">
      <w:pPr>
        <w:pStyle w:val="1"/>
        <w:rPr>
          <w:lang w:val="en-US"/>
        </w:rPr>
      </w:pPr>
      <w:bookmarkStart w:id="23" w:name="_Toc196809300"/>
      <w:r>
        <w:lastRenderedPageBreak/>
        <w:t>Рекомендации по освоению</w:t>
      </w:r>
      <w:bookmarkEnd w:id="1"/>
      <w:bookmarkEnd w:id="2"/>
      <w:bookmarkEnd w:id="23"/>
    </w:p>
    <w:p w14:paraId="2B726F70" w14:textId="711921B8" w:rsidR="009B16C1" w:rsidRPr="009B16C1" w:rsidRDefault="009B16C1" w:rsidP="009B16C1">
      <w:pPr>
        <w:rPr>
          <w:rFonts w:cs="Times New Roman"/>
        </w:rPr>
      </w:pPr>
      <w:r w:rsidRPr="009B16C1">
        <w:rPr>
          <w:rFonts w:cs="Times New Roman"/>
        </w:rPr>
        <w:t>Начало работы: запустите игру, выберите желаемый игровой режим («Битва против игрока» или «Битва против бота») и ознакомьтесь с правилами на соответствующем экране. После этого выберите формат серии — до 1, 3 или 5 побед, чтобы перейти на игровое поле.</w:t>
      </w:r>
    </w:p>
    <w:p w14:paraId="41A97126" w14:textId="3BDEE58D" w:rsidR="009B16C1" w:rsidRPr="009B16C1" w:rsidRDefault="009B16C1" w:rsidP="009B16C1">
      <w:pPr>
        <w:rPr>
          <w:rFonts w:cs="Times New Roman"/>
        </w:rPr>
      </w:pPr>
      <w:r w:rsidRPr="009B16C1">
        <w:rPr>
          <w:rFonts w:cs="Times New Roman"/>
        </w:rPr>
        <w:t>Основная стратегия: стремитесь занять ключевую центральную клетку поля в начале раунда, так как она открывает наибольшее количество выигрышных комбинаций по вертикали, горизонтали и диагонали. При игре против бота вовремя реагируйте на его действия, чередуя тактику нападения со своевременной блокировкой линий соперника.</w:t>
      </w:r>
    </w:p>
    <w:p w14:paraId="2967A7AE" w14:textId="3A8C64AF" w:rsidR="009B16C1" w:rsidRPr="009B16C1" w:rsidRDefault="009B16C1" w:rsidP="009B16C1">
      <w:pPr>
        <w:rPr>
          <w:rFonts w:cs="Times New Roman"/>
        </w:rPr>
      </w:pPr>
      <w:r w:rsidRPr="009B16C1">
        <w:rPr>
          <w:rFonts w:cs="Times New Roman"/>
        </w:rPr>
        <w:t>Планирование: перед каждым ходом оценивайте расположение знаков на поле на один-два шага вперед. Старайтесь создавать двойные угрозы, при которых у вас одновременно образуются две пересекающиеся линии из двух знаков — это гарантирует победу, так как соперник сможет заблокировать только одну из них.</w:t>
      </w:r>
    </w:p>
    <w:p w14:paraId="5FD1CA9E" w14:textId="761AE086" w:rsidR="009B16C1" w:rsidRPr="009B16C1" w:rsidRDefault="009B16C1" w:rsidP="009B16C1">
      <w:pPr>
        <w:rPr>
          <w:rFonts w:cs="Times New Roman"/>
        </w:rPr>
      </w:pPr>
      <w:r w:rsidRPr="009B16C1">
        <w:rPr>
          <w:rFonts w:cs="Times New Roman"/>
        </w:rPr>
        <w:t>Управление: для совершения хода используйте левую кнопку мыши, нажимая на любую свободную ячейку сетки. Помните, что после вашего нажатия кнопка блокируется, знак фиксируется, а право хода автоматически переходит к оппоненту.</w:t>
      </w:r>
    </w:p>
    <w:p w14:paraId="71C4225D" w14:textId="0E57081C" w:rsidR="009B16C1" w:rsidRPr="009B16C1" w:rsidRDefault="009B16C1" w:rsidP="009B16C1">
      <w:r w:rsidRPr="009B16C1">
        <w:rPr>
          <w:rFonts w:cs="Times New Roman"/>
        </w:rPr>
        <w:t>Достижение цели: игра не заканчивается после одного раунда, если был выбран формат матча из нескольких партий. Раунды будут продолжаться до тех пор, пока один из участников не наберет целевое количество побед (1, 3 или 5) во всей серии. Изменить формат или обнулить текущий прогресс можно в любой момент, вернувшись в главное меню.</w:t>
      </w:r>
    </w:p>
    <w:sectPr w:rsidR="009B16C1" w:rsidRPr="009B16C1" w:rsidSect="0007214B">
      <w:headerReference w:type="default" r:id="rId14"/>
      <w:pgSz w:w="11906" w:h="16838"/>
      <w:pgMar w:top="1134" w:right="567" w:bottom="1134" w:left="1134" w:header="708" w:footer="708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D780A" w14:textId="77777777" w:rsidR="00E64F8C" w:rsidRDefault="00E64F8C">
      <w:pPr>
        <w:spacing w:before="0" w:line="240" w:lineRule="auto"/>
      </w:pPr>
      <w:r>
        <w:separator/>
      </w:r>
    </w:p>
  </w:endnote>
  <w:endnote w:type="continuationSeparator" w:id="0">
    <w:p w14:paraId="4D64AE52" w14:textId="77777777" w:rsidR="00E64F8C" w:rsidRDefault="00E64F8C">
      <w:pPr>
        <w:spacing w:before="0" w:line="240" w:lineRule="auto"/>
      </w:pPr>
      <w:r>
        <w:continuationSeparator/>
      </w:r>
    </w:p>
  </w:endnote>
  <w:endnote w:type="continuationNotice" w:id="1">
    <w:p w14:paraId="1A2359D8" w14:textId="77777777" w:rsidR="00E64F8C" w:rsidRDefault="00E64F8C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DA79A" w14:textId="77777777" w:rsidR="00E64F8C" w:rsidRDefault="00E64F8C" w:rsidP="00990EAC">
      <w:pPr>
        <w:spacing w:before="0" w:line="240" w:lineRule="auto"/>
      </w:pPr>
      <w:r>
        <w:separator/>
      </w:r>
    </w:p>
  </w:footnote>
  <w:footnote w:type="continuationSeparator" w:id="0">
    <w:p w14:paraId="268F07CB" w14:textId="77777777" w:rsidR="00E64F8C" w:rsidRDefault="00E64F8C" w:rsidP="00990EAC">
      <w:pPr>
        <w:spacing w:before="0" w:line="240" w:lineRule="auto"/>
      </w:pPr>
      <w:r>
        <w:continuationSeparator/>
      </w:r>
    </w:p>
  </w:footnote>
  <w:footnote w:type="continuationNotice" w:id="1">
    <w:p w14:paraId="79A8892B" w14:textId="77777777" w:rsidR="00E64F8C" w:rsidRDefault="00E64F8C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73129622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07214B">
      <w:rPr>
        <w:rStyle w:val="af1"/>
        <w:noProof/>
      </w:rPr>
      <w:t>8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D1B7AD6"/>
    <w:multiLevelType w:val="multilevel"/>
    <w:tmpl w:val="B3AC85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B20C5"/>
    <w:multiLevelType w:val="multilevel"/>
    <w:tmpl w:val="CA06E9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Theme="minorEastAsia" w:hAnsi="Times New Roman" w:cstheme="minorBidi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E08DD"/>
    <w:multiLevelType w:val="multilevel"/>
    <w:tmpl w:val="BB041A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A51F7"/>
    <w:multiLevelType w:val="multilevel"/>
    <w:tmpl w:val="C61491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0" w15:restartNumberingAfterBreak="0">
    <w:nsid w:val="2E9125D5"/>
    <w:multiLevelType w:val="hybridMultilevel"/>
    <w:tmpl w:val="60A4D056"/>
    <w:lvl w:ilvl="0" w:tplc="E0FA8E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04A4B57"/>
    <w:multiLevelType w:val="multilevel"/>
    <w:tmpl w:val="7BF26D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3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B9049DC"/>
    <w:multiLevelType w:val="hybridMultilevel"/>
    <w:tmpl w:val="6AFE2E2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C7D36E9"/>
    <w:multiLevelType w:val="hybridMultilevel"/>
    <w:tmpl w:val="8968BA7A"/>
    <w:lvl w:ilvl="0" w:tplc="E0FA8E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C7562CC"/>
    <w:multiLevelType w:val="hybridMultilevel"/>
    <w:tmpl w:val="EC143A2A"/>
    <w:lvl w:ilvl="0" w:tplc="E0FA8E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E846346"/>
    <w:multiLevelType w:val="multilevel"/>
    <w:tmpl w:val="C61491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02C3234"/>
    <w:multiLevelType w:val="multilevel"/>
    <w:tmpl w:val="BB041A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BD55A4"/>
    <w:multiLevelType w:val="multilevel"/>
    <w:tmpl w:val="10F61D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6C90232F"/>
    <w:multiLevelType w:val="hybridMultilevel"/>
    <w:tmpl w:val="DF0A2B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871792977">
    <w:abstractNumId w:val="9"/>
  </w:num>
  <w:num w:numId="2" w16cid:durableId="978457325">
    <w:abstractNumId w:val="0"/>
  </w:num>
  <w:num w:numId="3" w16cid:durableId="2055349592">
    <w:abstractNumId w:val="12"/>
  </w:num>
  <w:num w:numId="4" w16cid:durableId="1449004958">
    <w:abstractNumId w:val="3"/>
  </w:num>
  <w:num w:numId="5" w16cid:durableId="1614484608">
    <w:abstractNumId w:val="4"/>
  </w:num>
  <w:num w:numId="6" w16cid:durableId="1771585439">
    <w:abstractNumId w:val="16"/>
  </w:num>
  <w:num w:numId="7" w16cid:durableId="1187446944">
    <w:abstractNumId w:val="20"/>
  </w:num>
  <w:num w:numId="8" w16cid:durableId="5526084">
    <w:abstractNumId w:val="25"/>
  </w:num>
  <w:num w:numId="9" w16cid:durableId="1539926368">
    <w:abstractNumId w:val="26"/>
  </w:num>
  <w:num w:numId="10" w16cid:durableId="532697000">
    <w:abstractNumId w:val="19"/>
  </w:num>
  <w:num w:numId="11" w16cid:durableId="71901712">
    <w:abstractNumId w:val="23"/>
  </w:num>
  <w:num w:numId="12" w16cid:durableId="16854963">
    <w:abstractNumId w:val="31"/>
  </w:num>
  <w:num w:numId="13" w16cid:durableId="23946223">
    <w:abstractNumId w:val="13"/>
  </w:num>
  <w:num w:numId="14" w16cid:durableId="29884942">
    <w:abstractNumId w:val="15"/>
  </w:num>
  <w:num w:numId="15" w16cid:durableId="1497454274">
    <w:abstractNumId w:val="8"/>
  </w:num>
  <w:num w:numId="16" w16cid:durableId="536503438">
    <w:abstractNumId w:val="28"/>
  </w:num>
  <w:num w:numId="17" w16cid:durableId="2137024985">
    <w:abstractNumId w:val="24"/>
  </w:num>
  <w:num w:numId="18" w16cid:durableId="1756978032">
    <w:abstractNumId w:val="5"/>
  </w:num>
  <w:num w:numId="19" w16cid:durableId="715356583">
    <w:abstractNumId w:val="14"/>
  </w:num>
  <w:num w:numId="20" w16cid:durableId="1072702023">
    <w:abstractNumId w:val="18"/>
  </w:num>
  <w:num w:numId="21" w16cid:durableId="1919364556">
    <w:abstractNumId w:val="7"/>
  </w:num>
  <w:num w:numId="22" w16cid:durableId="1255362247">
    <w:abstractNumId w:val="2"/>
  </w:num>
  <w:num w:numId="23" w16cid:durableId="423766126">
    <w:abstractNumId w:val="22"/>
  </w:num>
  <w:num w:numId="24" w16cid:durableId="1406566297">
    <w:abstractNumId w:val="27"/>
  </w:num>
  <w:num w:numId="25" w16cid:durableId="1316880472">
    <w:abstractNumId w:val="30"/>
  </w:num>
  <w:num w:numId="26" w16cid:durableId="1139297362">
    <w:abstractNumId w:val="6"/>
  </w:num>
  <w:num w:numId="27" w16cid:durableId="934824230">
    <w:abstractNumId w:val="29"/>
  </w:num>
  <w:num w:numId="28" w16cid:durableId="1361589195">
    <w:abstractNumId w:val="17"/>
  </w:num>
  <w:num w:numId="29" w16cid:durableId="96486219">
    <w:abstractNumId w:val="21"/>
  </w:num>
  <w:num w:numId="30" w16cid:durableId="468326549">
    <w:abstractNumId w:val="10"/>
  </w:num>
  <w:num w:numId="31" w16cid:durableId="7368273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62998708">
    <w:abstractNumId w:val="4"/>
  </w:num>
  <w:num w:numId="33" w16cid:durableId="1326476915">
    <w:abstractNumId w:val="11"/>
  </w:num>
  <w:num w:numId="34" w16cid:durableId="1781795983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5480"/>
    <w:rsid w:val="00020C2C"/>
    <w:rsid w:val="00024473"/>
    <w:rsid w:val="00032359"/>
    <w:rsid w:val="00033833"/>
    <w:rsid w:val="00035A26"/>
    <w:rsid w:val="00037B3E"/>
    <w:rsid w:val="00040D1E"/>
    <w:rsid w:val="0004336A"/>
    <w:rsid w:val="00044093"/>
    <w:rsid w:val="00046056"/>
    <w:rsid w:val="00051403"/>
    <w:rsid w:val="0005745E"/>
    <w:rsid w:val="00061F64"/>
    <w:rsid w:val="00066F6D"/>
    <w:rsid w:val="0007214B"/>
    <w:rsid w:val="0008146F"/>
    <w:rsid w:val="000934BA"/>
    <w:rsid w:val="00094729"/>
    <w:rsid w:val="00096EC7"/>
    <w:rsid w:val="000A537A"/>
    <w:rsid w:val="000C0C5D"/>
    <w:rsid w:val="000C2A5F"/>
    <w:rsid w:val="000C7B86"/>
    <w:rsid w:val="000C7DE5"/>
    <w:rsid w:val="000D3006"/>
    <w:rsid w:val="000D38ED"/>
    <w:rsid w:val="000D3A15"/>
    <w:rsid w:val="000E6490"/>
    <w:rsid w:val="00104146"/>
    <w:rsid w:val="00106B06"/>
    <w:rsid w:val="0011316B"/>
    <w:rsid w:val="001157C8"/>
    <w:rsid w:val="001223A9"/>
    <w:rsid w:val="001238DC"/>
    <w:rsid w:val="00125425"/>
    <w:rsid w:val="001275E2"/>
    <w:rsid w:val="00127A5A"/>
    <w:rsid w:val="0013162A"/>
    <w:rsid w:val="0013287A"/>
    <w:rsid w:val="00140D16"/>
    <w:rsid w:val="00150617"/>
    <w:rsid w:val="00155A8D"/>
    <w:rsid w:val="0016119C"/>
    <w:rsid w:val="001673EC"/>
    <w:rsid w:val="00172DBA"/>
    <w:rsid w:val="00186EFA"/>
    <w:rsid w:val="0019044F"/>
    <w:rsid w:val="001A12C2"/>
    <w:rsid w:val="001A50A1"/>
    <w:rsid w:val="001B065B"/>
    <w:rsid w:val="001B0E64"/>
    <w:rsid w:val="001B3C9B"/>
    <w:rsid w:val="001B794F"/>
    <w:rsid w:val="001D3FB1"/>
    <w:rsid w:val="001F3C1A"/>
    <w:rsid w:val="001F5E9C"/>
    <w:rsid w:val="001F61FC"/>
    <w:rsid w:val="00201509"/>
    <w:rsid w:val="00205362"/>
    <w:rsid w:val="0023221D"/>
    <w:rsid w:val="00234403"/>
    <w:rsid w:val="00234BD7"/>
    <w:rsid w:val="0023504B"/>
    <w:rsid w:val="00241C37"/>
    <w:rsid w:val="00244671"/>
    <w:rsid w:val="00244AD0"/>
    <w:rsid w:val="002469D0"/>
    <w:rsid w:val="002502BF"/>
    <w:rsid w:val="00256697"/>
    <w:rsid w:val="00263185"/>
    <w:rsid w:val="0026423B"/>
    <w:rsid w:val="00270C38"/>
    <w:rsid w:val="00276CAB"/>
    <w:rsid w:val="00277614"/>
    <w:rsid w:val="00287E94"/>
    <w:rsid w:val="00292B29"/>
    <w:rsid w:val="00294EFA"/>
    <w:rsid w:val="002952BC"/>
    <w:rsid w:val="00295D9C"/>
    <w:rsid w:val="00296BBF"/>
    <w:rsid w:val="002A514A"/>
    <w:rsid w:val="002A56D9"/>
    <w:rsid w:val="002C1982"/>
    <w:rsid w:val="002D354A"/>
    <w:rsid w:val="002D5B25"/>
    <w:rsid w:val="002D5ED0"/>
    <w:rsid w:val="002E28E9"/>
    <w:rsid w:val="002F15DD"/>
    <w:rsid w:val="00303DC8"/>
    <w:rsid w:val="00311E97"/>
    <w:rsid w:val="00312254"/>
    <w:rsid w:val="00312F95"/>
    <w:rsid w:val="00317BF7"/>
    <w:rsid w:val="00323F6E"/>
    <w:rsid w:val="00326605"/>
    <w:rsid w:val="00342964"/>
    <w:rsid w:val="00347071"/>
    <w:rsid w:val="00347678"/>
    <w:rsid w:val="00350180"/>
    <w:rsid w:val="00351631"/>
    <w:rsid w:val="003552A3"/>
    <w:rsid w:val="00364D74"/>
    <w:rsid w:val="00370436"/>
    <w:rsid w:val="003711B3"/>
    <w:rsid w:val="00372C9E"/>
    <w:rsid w:val="00374EF9"/>
    <w:rsid w:val="00380D25"/>
    <w:rsid w:val="00386F3E"/>
    <w:rsid w:val="00387E10"/>
    <w:rsid w:val="00390EAB"/>
    <w:rsid w:val="003915BE"/>
    <w:rsid w:val="00393F45"/>
    <w:rsid w:val="00397496"/>
    <w:rsid w:val="003A4E95"/>
    <w:rsid w:val="003A546E"/>
    <w:rsid w:val="003C2810"/>
    <w:rsid w:val="003D3E93"/>
    <w:rsid w:val="003D61D2"/>
    <w:rsid w:val="003E0217"/>
    <w:rsid w:val="003E09BF"/>
    <w:rsid w:val="003E1A1B"/>
    <w:rsid w:val="003E22A5"/>
    <w:rsid w:val="003E3B91"/>
    <w:rsid w:val="003E58AE"/>
    <w:rsid w:val="003E72CD"/>
    <w:rsid w:val="003F3F0D"/>
    <w:rsid w:val="00410843"/>
    <w:rsid w:val="00412E47"/>
    <w:rsid w:val="004347A5"/>
    <w:rsid w:val="00442256"/>
    <w:rsid w:val="00447629"/>
    <w:rsid w:val="00451E07"/>
    <w:rsid w:val="00455936"/>
    <w:rsid w:val="0045599D"/>
    <w:rsid w:val="004605D9"/>
    <w:rsid w:val="004677DC"/>
    <w:rsid w:val="00471FE2"/>
    <w:rsid w:val="00472A19"/>
    <w:rsid w:val="00475A10"/>
    <w:rsid w:val="004767CD"/>
    <w:rsid w:val="00477484"/>
    <w:rsid w:val="0048416D"/>
    <w:rsid w:val="004858AD"/>
    <w:rsid w:val="004A0E13"/>
    <w:rsid w:val="004A34C3"/>
    <w:rsid w:val="004A7A41"/>
    <w:rsid w:val="004B0C8E"/>
    <w:rsid w:val="004B0F88"/>
    <w:rsid w:val="004B7636"/>
    <w:rsid w:val="004B771D"/>
    <w:rsid w:val="004C04D7"/>
    <w:rsid w:val="004C5524"/>
    <w:rsid w:val="004F4D49"/>
    <w:rsid w:val="005008C8"/>
    <w:rsid w:val="005017B0"/>
    <w:rsid w:val="00503505"/>
    <w:rsid w:val="005040DD"/>
    <w:rsid w:val="0051150B"/>
    <w:rsid w:val="00512B60"/>
    <w:rsid w:val="005143D3"/>
    <w:rsid w:val="00514790"/>
    <w:rsid w:val="00514894"/>
    <w:rsid w:val="00514CFD"/>
    <w:rsid w:val="00524056"/>
    <w:rsid w:val="00530053"/>
    <w:rsid w:val="00531E80"/>
    <w:rsid w:val="005343A0"/>
    <w:rsid w:val="005343B2"/>
    <w:rsid w:val="00535114"/>
    <w:rsid w:val="005410AE"/>
    <w:rsid w:val="00541DD4"/>
    <w:rsid w:val="00544617"/>
    <w:rsid w:val="005504B2"/>
    <w:rsid w:val="005524E9"/>
    <w:rsid w:val="00554344"/>
    <w:rsid w:val="00555E69"/>
    <w:rsid w:val="0056079D"/>
    <w:rsid w:val="00561F8C"/>
    <w:rsid w:val="0057389A"/>
    <w:rsid w:val="00576138"/>
    <w:rsid w:val="005764B1"/>
    <w:rsid w:val="00584E3E"/>
    <w:rsid w:val="00592879"/>
    <w:rsid w:val="00592D4B"/>
    <w:rsid w:val="005972E7"/>
    <w:rsid w:val="005A188B"/>
    <w:rsid w:val="005A4E60"/>
    <w:rsid w:val="005B38F3"/>
    <w:rsid w:val="005B5089"/>
    <w:rsid w:val="005D1D9F"/>
    <w:rsid w:val="005D4ECA"/>
    <w:rsid w:val="005E38E8"/>
    <w:rsid w:val="005E7941"/>
    <w:rsid w:val="005F0877"/>
    <w:rsid w:val="005F0B98"/>
    <w:rsid w:val="006007E9"/>
    <w:rsid w:val="006030ED"/>
    <w:rsid w:val="00606C43"/>
    <w:rsid w:val="00620630"/>
    <w:rsid w:val="006252D8"/>
    <w:rsid w:val="0062534D"/>
    <w:rsid w:val="006267F9"/>
    <w:rsid w:val="00627BC1"/>
    <w:rsid w:val="006324C6"/>
    <w:rsid w:val="00636E3B"/>
    <w:rsid w:val="00642FB9"/>
    <w:rsid w:val="00645BED"/>
    <w:rsid w:val="0064643E"/>
    <w:rsid w:val="00661775"/>
    <w:rsid w:val="006638C9"/>
    <w:rsid w:val="006652DC"/>
    <w:rsid w:val="006673D6"/>
    <w:rsid w:val="00671CDE"/>
    <w:rsid w:val="00674C8A"/>
    <w:rsid w:val="00695763"/>
    <w:rsid w:val="006A3648"/>
    <w:rsid w:val="006A4E6C"/>
    <w:rsid w:val="006A534C"/>
    <w:rsid w:val="006A5DFD"/>
    <w:rsid w:val="006D422E"/>
    <w:rsid w:val="006D46A3"/>
    <w:rsid w:val="006E4EA7"/>
    <w:rsid w:val="006E62EB"/>
    <w:rsid w:val="006E7B7F"/>
    <w:rsid w:val="006F512D"/>
    <w:rsid w:val="006F586C"/>
    <w:rsid w:val="00701738"/>
    <w:rsid w:val="00702405"/>
    <w:rsid w:val="00706D32"/>
    <w:rsid w:val="0071279D"/>
    <w:rsid w:val="007157E7"/>
    <w:rsid w:val="00717B43"/>
    <w:rsid w:val="00741EC2"/>
    <w:rsid w:val="00742650"/>
    <w:rsid w:val="007445A3"/>
    <w:rsid w:val="00747AA0"/>
    <w:rsid w:val="007522DD"/>
    <w:rsid w:val="007630D2"/>
    <w:rsid w:val="007661F7"/>
    <w:rsid w:val="0076691E"/>
    <w:rsid w:val="00770291"/>
    <w:rsid w:val="00773671"/>
    <w:rsid w:val="00773EC7"/>
    <w:rsid w:val="00775FCB"/>
    <w:rsid w:val="007A0770"/>
    <w:rsid w:val="007A3137"/>
    <w:rsid w:val="007A44EC"/>
    <w:rsid w:val="007A670B"/>
    <w:rsid w:val="007B2E9D"/>
    <w:rsid w:val="007B79AA"/>
    <w:rsid w:val="007C2693"/>
    <w:rsid w:val="007C2891"/>
    <w:rsid w:val="007C5DA6"/>
    <w:rsid w:val="007C648D"/>
    <w:rsid w:val="007C6517"/>
    <w:rsid w:val="007D189A"/>
    <w:rsid w:val="007D18D6"/>
    <w:rsid w:val="007E7DEB"/>
    <w:rsid w:val="007F6F16"/>
    <w:rsid w:val="00801271"/>
    <w:rsid w:val="00801482"/>
    <w:rsid w:val="008047D0"/>
    <w:rsid w:val="0081256F"/>
    <w:rsid w:val="0081417D"/>
    <w:rsid w:val="00815163"/>
    <w:rsid w:val="00815197"/>
    <w:rsid w:val="00816AE0"/>
    <w:rsid w:val="008233FB"/>
    <w:rsid w:val="008239DB"/>
    <w:rsid w:val="00847368"/>
    <w:rsid w:val="00851CEE"/>
    <w:rsid w:val="00853022"/>
    <w:rsid w:val="00856459"/>
    <w:rsid w:val="00860B07"/>
    <w:rsid w:val="00873C68"/>
    <w:rsid w:val="008821B6"/>
    <w:rsid w:val="00887461"/>
    <w:rsid w:val="008913CD"/>
    <w:rsid w:val="00895567"/>
    <w:rsid w:val="008A19F3"/>
    <w:rsid w:val="008A3C7E"/>
    <w:rsid w:val="008A447D"/>
    <w:rsid w:val="008A7235"/>
    <w:rsid w:val="008B1742"/>
    <w:rsid w:val="008B2FF6"/>
    <w:rsid w:val="008B308C"/>
    <w:rsid w:val="008B3835"/>
    <w:rsid w:val="008B5671"/>
    <w:rsid w:val="008B57AD"/>
    <w:rsid w:val="008C0D47"/>
    <w:rsid w:val="008C30AA"/>
    <w:rsid w:val="008C372A"/>
    <w:rsid w:val="008C6310"/>
    <w:rsid w:val="008D417C"/>
    <w:rsid w:val="008D6356"/>
    <w:rsid w:val="008F4105"/>
    <w:rsid w:val="008F6FA6"/>
    <w:rsid w:val="00907058"/>
    <w:rsid w:val="0090747E"/>
    <w:rsid w:val="009078D1"/>
    <w:rsid w:val="00912AA6"/>
    <w:rsid w:val="0092285C"/>
    <w:rsid w:val="00922A0E"/>
    <w:rsid w:val="009236FA"/>
    <w:rsid w:val="00930B24"/>
    <w:rsid w:val="00931494"/>
    <w:rsid w:val="00940731"/>
    <w:rsid w:val="00941637"/>
    <w:rsid w:val="00944557"/>
    <w:rsid w:val="00946800"/>
    <w:rsid w:val="00950955"/>
    <w:rsid w:val="0095138C"/>
    <w:rsid w:val="00955863"/>
    <w:rsid w:val="00957C73"/>
    <w:rsid w:val="00962BF3"/>
    <w:rsid w:val="0096798D"/>
    <w:rsid w:val="00970E98"/>
    <w:rsid w:val="009730DA"/>
    <w:rsid w:val="0097494B"/>
    <w:rsid w:val="0097511E"/>
    <w:rsid w:val="0098081B"/>
    <w:rsid w:val="0098133E"/>
    <w:rsid w:val="009863FC"/>
    <w:rsid w:val="0098708B"/>
    <w:rsid w:val="00990EAC"/>
    <w:rsid w:val="00991D11"/>
    <w:rsid w:val="0099717C"/>
    <w:rsid w:val="00997825"/>
    <w:rsid w:val="009A1CB3"/>
    <w:rsid w:val="009A78AA"/>
    <w:rsid w:val="009B16C1"/>
    <w:rsid w:val="009C15AC"/>
    <w:rsid w:val="009C1E84"/>
    <w:rsid w:val="009C2712"/>
    <w:rsid w:val="009C36DE"/>
    <w:rsid w:val="009C5201"/>
    <w:rsid w:val="009C62A8"/>
    <w:rsid w:val="009C6785"/>
    <w:rsid w:val="009D483E"/>
    <w:rsid w:val="009D5528"/>
    <w:rsid w:val="009D6117"/>
    <w:rsid w:val="009D69EC"/>
    <w:rsid w:val="009E50DE"/>
    <w:rsid w:val="009F1C8A"/>
    <w:rsid w:val="009F59D7"/>
    <w:rsid w:val="00A0279B"/>
    <w:rsid w:val="00A06116"/>
    <w:rsid w:val="00A22E7D"/>
    <w:rsid w:val="00A26122"/>
    <w:rsid w:val="00A3550C"/>
    <w:rsid w:val="00A43971"/>
    <w:rsid w:val="00A43D43"/>
    <w:rsid w:val="00A50EA5"/>
    <w:rsid w:val="00A51A5D"/>
    <w:rsid w:val="00A52CF3"/>
    <w:rsid w:val="00A54F03"/>
    <w:rsid w:val="00A631A3"/>
    <w:rsid w:val="00A63893"/>
    <w:rsid w:val="00A64A7D"/>
    <w:rsid w:val="00A6518F"/>
    <w:rsid w:val="00A66360"/>
    <w:rsid w:val="00A67E0B"/>
    <w:rsid w:val="00A70C76"/>
    <w:rsid w:val="00A7464D"/>
    <w:rsid w:val="00A80780"/>
    <w:rsid w:val="00A82498"/>
    <w:rsid w:val="00A93B7E"/>
    <w:rsid w:val="00AA487E"/>
    <w:rsid w:val="00AA50F6"/>
    <w:rsid w:val="00AB047F"/>
    <w:rsid w:val="00AB276B"/>
    <w:rsid w:val="00AB465D"/>
    <w:rsid w:val="00AB7875"/>
    <w:rsid w:val="00AC354C"/>
    <w:rsid w:val="00AC4F31"/>
    <w:rsid w:val="00AC53A7"/>
    <w:rsid w:val="00AD0740"/>
    <w:rsid w:val="00AD1E5B"/>
    <w:rsid w:val="00AD74DC"/>
    <w:rsid w:val="00AE2AB1"/>
    <w:rsid w:val="00AE4CE5"/>
    <w:rsid w:val="00AF478D"/>
    <w:rsid w:val="00AF7668"/>
    <w:rsid w:val="00B06B73"/>
    <w:rsid w:val="00B125F0"/>
    <w:rsid w:val="00B27F07"/>
    <w:rsid w:val="00B3164A"/>
    <w:rsid w:val="00B36C5A"/>
    <w:rsid w:val="00B37E6B"/>
    <w:rsid w:val="00B426FB"/>
    <w:rsid w:val="00B62D3F"/>
    <w:rsid w:val="00B63A5B"/>
    <w:rsid w:val="00B6451B"/>
    <w:rsid w:val="00B6574F"/>
    <w:rsid w:val="00B6663A"/>
    <w:rsid w:val="00B7174E"/>
    <w:rsid w:val="00B775B6"/>
    <w:rsid w:val="00B84157"/>
    <w:rsid w:val="00BA21C4"/>
    <w:rsid w:val="00BB0350"/>
    <w:rsid w:val="00BB41FD"/>
    <w:rsid w:val="00BB7AEE"/>
    <w:rsid w:val="00BC17B4"/>
    <w:rsid w:val="00BC283C"/>
    <w:rsid w:val="00BD2B75"/>
    <w:rsid w:val="00BD442E"/>
    <w:rsid w:val="00BD738C"/>
    <w:rsid w:val="00BE39B8"/>
    <w:rsid w:val="00BE71FF"/>
    <w:rsid w:val="00BF0033"/>
    <w:rsid w:val="00BF44A4"/>
    <w:rsid w:val="00BF7BFF"/>
    <w:rsid w:val="00C035AA"/>
    <w:rsid w:val="00C105A1"/>
    <w:rsid w:val="00C10B2D"/>
    <w:rsid w:val="00C11E33"/>
    <w:rsid w:val="00C122F9"/>
    <w:rsid w:val="00C1681F"/>
    <w:rsid w:val="00C17699"/>
    <w:rsid w:val="00C2408C"/>
    <w:rsid w:val="00C435ED"/>
    <w:rsid w:val="00C44F52"/>
    <w:rsid w:val="00C52A0D"/>
    <w:rsid w:val="00C54F79"/>
    <w:rsid w:val="00C61DF4"/>
    <w:rsid w:val="00C86701"/>
    <w:rsid w:val="00C8774D"/>
    <w:rsid w:val="00C92C19"/>
    <w:rsid w:val="00C9376A"/>
    <w:rsid w:val="00C93C3A"/>
    <w:rsid w:val="00C96227"/>
    <w:rsid w:val="00CA462A"/>
    <w:rsid w:val="00CA46E3"/>
    <w:rsid w:val="00CB1422"/>
    <w:rsid w:val="00CB211A"/>
    <w:rsid w:val="00CB7261"/>
    <w:rsid w:val="00CC3B6C"/>
    <w:rsid w:val="00CD1405"/>
    <w:rsid w:val="00CE3A3D"/>
    <w:rsid w:val="00CE7A30"/>
    <w:rsid w:val="00CE7A85"/>
    <w:rsid w:val="00CF3B09"/>
    <w:rsid w:val="00CF4EF6"/>
    <w:rsid w:val="00D00144"/>
    <w:rsid w:val="00D0476C"/>
    <w:rsid w:val="00D065A6"/>
    <w:rsid w:val="00D1204C"/>
    <w:rsid w:val="00D1695C"/>
    <w:rsid w:val="00D24A5D"/>
    <w:rsid w:val="00D25CD9"/>
    <w:rsid w:val="00D26A08"/>
    <w:rsid w:val="00D270A5"/>
    <w:rsid w:val="00D2756B"/>
    <w:rsid w:val="00D3115C"/>
    <w:rsid w:val="00D31A36"/>
    <w:rsid w:val="00D37FCB"/>
    <w:rsid w:val="00D4023D"/>
    <w:rsid w:val="00D4069A"/>
    <w:rsid w:val="00D54ECC"/>
    <w:rsid w:val="00D664C5"/>
    <w:rsid w:val="00D7189D"/>
    <w:rsid w:val="00D71E53"/>
    <w:rsid w:val="00D730CA"/>
    <w:rsid w:val="00D801DF"/>
    <w:rsid w:val="00D81407"/>
    <w:rsid w:val="00D86307"/>
    <w:rsid w:val="00D94F64"/>
    <w:rsid w:val="00D978E4"/>
    <w:rsid w:val="00DA33AC"/>
    <w:rsid w:val="00DA64D0"/>
    <w:rsid w:val="00DA6582"/>
    <w:rsid w:val="00DB0DFE"/>
    <w:rsid w:val="00DB67CB"/>
    <w:rsid w:val="00DC22C2"/>
    <w:rsid w:val="00DC575A"/>
    <w:rsid w:val="00DC5FE1"/>
    <w:rsid w:val="00DD2B98"/>
    <w:rsid w:val="00DD4754"/>
    <w:rsid w:val="00DD55E5"/>
    <w:rsid w:val="00DE03C1"/>
    <w:rsid w:val="00DE18B5"/>
    <w:rsid w:val="00DF09F4"/>
    <w:rsid w:val="00E02E0B"/>
    <w:rsid w:val="00E0593E"/>
    <w:rsid w:val="00E208B0"/>
    <w:rsid w:val="00E26720"/>
    <w:rsid w:val="00E363F3"/>
    <w:rsid w:val="00E36DF7"/>
    <w:rsid w:val="00E41AEE"/>
    <w:rsid w:val="00E4794F"/>
    <w:rsid w:val="00E508A7"/>
    <w:rsid w:val="00E50F28"/>
    <w:rsid w:val="00E60A44"/>
    <w:rsid w:val="00E61B22"/>
    <w:rsid w:val="00E64F8C"/>
    <w:rsid w:val="00E666EA"/>
    <w:rsid w:val="00E74087"/>
    <w:rsid w:val="00E85CEA"/>
    <w:rsid w:val="00E8690C"/>
    <w:rsid w:val="00E97C53"/>
    <w:rsid w:val="00EA6493"/>
    <w:rsid w:val="00EA70F3"/>
    <w:rsid w:val="00EA7476"/>
    <w:rsid w:val="00EB0651"/>
    <w:rsid w:val="00EB1F89"/>
    <w:rsid w:val="00EB1FC2"/>
    <w:rsid w:val="00EB6A0B"/>
    <w:rsid w:val="00EC14DF"/>
    <w:rsid w:val="00EC1BB9"/>
    <w:rsid w:val="00ED3B32"/>
    <w:rsid w:val="00ED4484"/>
    <w:rsid w:val="00ED6B45"/>
    <w:rsid w:val="00ED7346"/>
    <w:rsid w:val="00ED77F3"/>
    <w:rsid w:val="00EE45D4"/>
    <w:rsid w:val="00EF1410"/>
    <w:rsid w:val="00F05BB5"/>
    <w:rsid w:val="00F113BF"/>
    <w:rsid w:val="00F20633"/>
    <w:rsid w:val="00F20ED0"/>
    <w:rsid w:val="00F2337D"/>
    <w:rsid w:val="00F251D0"/>
    <w:rsid w:val="00F25908"/>
    <w:rsid w:val="00F26E37"/>
    <w:rsid w:val="00F32A7C"/>
    <w:rsid w:val="00F34EC4"/>
    <w:rsid w:val="00F374E5"/>
    <w:rsid w:val="00F4271F"/>
    <w:rsid w:val="00F5534E"/>
    <w:rsid w:val="00F6042B"/>
    <w:rsid w:val="00F62A47"/>
    <w:rsid w:val="00F62DCD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A3223"/>
    <w:rsid w:val="00FA6956"/>
    <w:rsid w:val="00FB0572"/>
    <w:rsid w:val="00FB05EA"/>
    <w:rsid w:val="00FB562A"/>
    <w:rsid w:val="00FC6AE0"/>
    <w:rsid w:val="00FD0C4A"/>
    <w:rsid w:val="00FD2680"/>
    <w:rsid w:val="00FD531C"/>
    <w:rsid w:val="00FD73B1"/>
    <w:rsid w:val="00FE77D9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D8E238A-7598-41DC-BFE7-4E6849502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12</TotalTime>
  <Pages>11</Pages>
  <Words>1903</Words>
  <Characters>10849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Журавлев Иван Константинович</cp:lastModifiedBy>
  <cp:revision>6</cp:revision>
  <cp:lastPrinted>2019-07-22T11:48:00Z</cp:lastPrinted>
  <dcterms:created xsi:type="dcterms:W3CDTF">2026-06-17T09:34:00Z</dcterms:created>
  <dcterms:modified xsi:type="dcterms:W3CDTF">2026-09-25T16:25:00Z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